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0"/>
        <w:gridCol w:w="270"/>
        <w:gridCol w:w="7360"/>
        <w:gridCol w:w="20"/>
      </w:tblGrid>
      <w:tr w:rsidR="0085363C" w:rsidRPr="0085363C" w14:paraId="1DD358EA" w14:textId="77777777" w:rsidTr="004403C0">
        <w:trPr>
          <w:trHeight w:val="270"/>
          <w:jc w:val="center"/>
        </w:trPr>
        <w:tc>
          <w:tcPr>
            <w:tcW w:w="3420" w:type="dxa"/>
            <w:gridSpan w:val="2"/>
          </w:tcPr>
          <w:p w14:paraId="73FE76EB" w14:textId="77777777" w:rsidR="0085363C" w:rsidRPr="0085363C" w:rsidRDefault="0085363C" w:rsidP="0019331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ind w:left="-210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7380" w:type="dxa"/>
            <w:gridSpan w:val="2"/>
          </w:tcPr>
          <w:p w14:paraId="04251640" w14:textId="77777777" w:rsidR="0085363C" w:rsidRPr="00C75B47" w:rsidRDefault="007F7865" w:rsidP="004552A1">
            <w:pPr>
              <w:pStyle w:val="Title"/>
              <w:spacing w:after="240"/>
            </w:pPr>
            <w:r>
              <w:t>Patrick Hosking</w:t>
            </w:r>
          </w:p>
        </w:tc>
      </w:tr>
      <w:tr w:rsidR="006F5396" w:rsidRPr="0009527F" w14:paraId="49B5BDD6" w14:textId="77777777" w:rsidTr="006D7FFE">
        <w:trPr>
          <w:trHeight w:val="342"/>
          <w:jc w:val="center"/>
        </w:trPr>
        <w:tc>
          <w:tcPr>
            <w:tcW w:w="3150" w:type="dxa"/>
            <w:vMerge w:val="restart"/>
          </w:tcPr>
          <w:p w14:paraId="6DD0A307" w14:textId="7F2BE3A5" w:rsidR="006F5396" w:rsidRPr="00ED4A18" w:rsidRDefault="009407D3" w:rsidP="00ED4A18">
            <w:pPr>
              <w:pStyle w:val="Heading1Alt"/>
              <w:spacing w:before="0"/>
              <w:rPr>
                <w:rFonts w:ascii="Times" w:hAnsi="Times" w:cs="Times"/>
                <w:color w:val="000000"/>
              </w:rPr>
            </w:pPr>
            <w:r>
              <w:t>INTERESTS</w:t>
            </w:r>
            <w:r w:rsidR="006F5396" w:rsidRPr="00F079F2">
              <w:t xml:space="preserve"> </w:t>
            </w:r>
          </w:p>
          <w:p w14:paraId="4F40ACA4" w14:textId="6B9F225A" w:rsidR="00ED4A18" w:rsidRDefault="00ED4A18" w:rsidP="00ED4A18">
            <w:r>
              <w:t>Database Design and Management</w:t>
            </w:r>
          </w:p>
          <w:p w14:paraId="52F5BAF3" w14:textId="6AD76A4E" w:rsidR="00ED4A18" w:rsidRDefault="00ED4A18" w:rsidP="00ED4A18">
            <w:r>
              <w:t>Artificial Intelligence</w:t>
            </w:r>
          </w:p>
          <w:p w14:paraId="651621A4" w14:textId="54258219" w:rsidR="00ED4A18" w:rsidRDefault="00ED4A18" w:rsidP="00ED4A18">
            <w:r>
              <w:t>Video Game Development</w:t>
            </w:r>
            <w:bookmarkStart w:id="0" w:name="_GoBack"/>
            <w:bookmarkEnd w:id="0"/>
          </w:p>
          <w:p w14:paraId="0F9842A8" w14:textId="48C97754" w:rsidR="000E63DD" w:rsidRDefault="000E63DD" w:rsidP="00ED4A18">
            <w:r>
              <w:t>Video Games</w:t>
            </w:r>
          </w:p>
          <w:p w14:paraId="418760B2" w14:textId="77777777" w:rsidR="00ED4A18" w:rsidRDefault="00ED4A18" w:rsidP="00ED4A18"/>
          <w:p w14:paraId="780B3C40" w14:textId="77777777" w:rsidR="006F5396" w:rsidRDefault="006F5396" w:rsidP="006F5396">
            <w:pPr>
              <w:pStyle w:val="Heading2Alt"/>
              <w:spacing w:before="0" w:after="0"/>
            </w:pPr>
            <w:r w:rsidRPr="00F079F2">
              <w:rPr>
                <w:b/>
              </w:rPr>
              <w:t>ADDRESS</w:t>
            </w:r>
          </w:p>
          <w:p w14:paraId="62135510" w14:textId="77777777" w:rsidR="006F5396" w:rsidRDefault="009F2B8C" w:rsidP="006F5396">
            <w:r>
              <w:t>13 Naples Drive</w:t>
            </w:r>
          </w:p>
          <w:p w14:paraId="1AB343B8" w14:textId="77777777" w:rsidR="006F5396" w:rsidRDefault="009F2B8C" w:rsidP="006F5396">
            <w:r>
              <w:t>West Seneca, NY, 14224</w:t>
            </w:r>
          </w:p>
          <w:p w14:paraId="6A39BBD0" w14:textId="77777777" w:rsidR="006F5396" w:rsidRPr="00F079F2" w:rsidRDefault="009F2B8C" w:rsidP="006F5396">
            <w:r>
              <w:t>United States of America</w:t>
            </w:r>
          </w:p>
          <w:p w14:paraId="43E70FD3" w14:textId="77777777" w:rsidR="006F5396" w:rsidRPr="00F079F2" w:rsidRDefault="006F5396" w:rsidP="006F539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256F5C2" w14:textId="77777777" w:rsidR="006F5396" w:rsidRDefault="006F5396" w:rsidP="006F5396">
            <w:pPr>
              <w:pStyle w:val="Heading2Alt"/>
              <w:spacing w:before="0" w:after="0"/>
            </w:pPr>
            <w:r w:rsidRPr="00F079F2">
              <w:rPr>
                <w:b/>
              </w:rPr>
              <w:t>PHONE</w:t>
            </w:r>
          </w:p>
          <w:p w14:paraId="2D1EE0BB" w14:textId="77777777" w:rsidR="006F5396" w:rsidRPr="00F079F2" w:rsidRDefault="006F5396" w:rsidP="006F5396">
            <w:r>
              <w:t>1-716-462-7619</w:t>
            </w:r>
          </w:p>
          <w:p w14:paraId="14A023D4" w14:textId="77777777" w:rsidR="006F5396" w:rsidRPr="00F079F2" w:rsidRDefault="006F5396" w:rsidP="006F539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E8B30D7" w14:textId="77777777" w:rsidR="006F5396" w:rsidRDefault="006F5396" w:rsidP="006F5396">
            <w:pPr>
              <w:pStyle w:val="Heading2Alt"/>
              <w:spacing w:before="0" w:after="0"/>
            </w:pPr>
            <w:r w:rsidRPr="00F079F2">
              <w:rPr>
                <w:b/>
              </w:rPr>
              <w:t>EMAIL</w:t>
            </w:r>
          </w:p>
          <w:p w14:paraId="1CDD841F" w14:textId="77777777" w:rsidR="006F5396" w:rsidRPr="007F30DC" w:rsidRDefault="006F5396" w:rsidP="006F5396">
            <w:r>
              <w:t>p</w:t>
            </w:r>
            <w:r w:rsidRPr="007F30DC">
              <w:t>athosking1@gmail.com</w:t>
            </w:r>
          </w:p>
          <w:p w14:paraId="79224ED5" w14:textId="77777777" w:rsidR="006F5396" w:rsidRPr="00F079F2" w:rsidRDefault="006F5396" w:rsidP="006F539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4373CB6" w14:textId="77777777" w:rsidR="006F5396" w:rsidRDefault="006F5396" w:rsidP="006F5396">
            <w:pPr>
              <w:pStyle w:val="Heading2Alt"/>
              <w:spacing w:before="0" w:after="0"/>
            </w:pPr>
            <w:r w:rsidRPr="00F079F2">
              <w:rPr>
                <w:b/>
              </w:rPr>
              <w:t>WEBSITE</w:t>
            </w:r>
          </w:p>
          <w:p w14:paraId="4620EB5B" w14:textId="77777777" w:rsidR="006F5396" w:rsidRPr="00F079F2" w:rsidRDefault="006F5396" w:rsidP="006F5396">
            <w:r>
              <w:t>http://www.pathosking.com</w:t>
            </w:r>
          </w:p>
        </w:tc>
        <w:tc>
          <w:tcPr>
            <w:tcW w:w="270" w:type="dxa"/>
          </w:tcPr>
          <w:p w14:paraId="77F1E8B5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Align w:val="center"/>
          </w:tcPr>
          <w:p w14:paraId="1679621D" w14:textId="77777777" w:rsidR="006F5396" w:rsidRPr="00F079F2" w:rsidRDefault="00B44852" w:rsidP="00F079F2">
            <w:pPr>
              <w:pStyle w:val="Heading1"/>
            </w:pPr>
            <w:r>
              <w:t>Education</w:t>
            </w:r>
          </w:p>
        </w:tc>
      </w:tr>
      <w:tr w:rsidR="00F079F2" w:rsidRPr="00F079F2" w14:paraId="409E3CC7" w14:textId="77777777" w:rsidTr="00C01665">
        <w:trPr>
          <w:gridAfter w:val="1"/>
          <w:wAfter w:w="20" w:type="dxa"/>
          <w:trHeight w:val="2268"/>
          <w:jc w:val="center"/>
        </w:trPr>
        <w:tc>
          <w:tcPr>
            <w:tcW w:w="3150" w:type="dxa"/>
            <w:vMerge/>
          </w:tcPr>
          <w:p w14:paraId="5C40A9A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37B8A57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41B07224" w14:textId="77777777" w:rsidR="001A43E2" w:rsidRDefault="001A43E2" w:rsidP="001A43E2">
            <w:pPr>
              <w:pStyle w:val="JobDetails"/>
            </w:pPr>
            <w:r w:rsidRPr="00F2581E">
              <w:rPr>
                <w:b/>
              </w:rPr>
              <w:t>Monroe Community College</w:t>
            </w:r>
            <w:r w:rsidRPr="00F079F2">
              <w:t xml:space="preserve">, </w:t>
            </w:r>
            <w:r>
              <w:t>Rochester, New York</w:t>
            </w:r>
          </w:p>
          <w:p w14:paraId="2917937D" w14:textId="77777777" w:rsidR="001A43E2" w:rsidRDefault="001A43E2" w:rsidP="001A43E2">
            <w:pPr>
              <w:pStyle w:val="JobDetails"/>
            </w:pPr>
            <w:r>
              <w:t>2014 – 2015</w:t>
            </w:r>
          </w:p>
          <w:p w14:paraId="0881F609" w14:textId="77777777" w:rsidR="001A43E2" w:rsidRDefault="004E0BE9" w:rsidP="001A43E2">
            <w:pPr>
              <w:pStyle w:val="JobDetails"/>
            </w:pPr>
            <w:r>
              <w:t>Officer of the Electronic Gaming Society</w:t>
            </w:r>
          </w:p>
          <w:p w14:paraId="7CC85FA7" w14:textId="77777777" w:rsidR="00AE2CE9" w:rsidRDefault="00AE2CE9" w:rsidP="00AE2CE9">
            <w:pPr>
              <w:pStyle w:val="JobDetails"/>
            </w:pPr>
          </w:p>
          <w:p w14:paraId="2E0A8633" w14:textId="77777777" w:rsidR="00AE2CE9" w:rsidRDefault="00AE2CE9" w:rsidP="00AE2CE9">
            <w:pPr>
              <w:pStyle w:val="JobDetails"/>
            </w:pPr>
            <w:r>
              <w:rPr>
                <w:b/>
              </w:rPr>
              <w:t>Erie</w:t>
            </w:r>
            <w:r w:rsidRPr="00F2581E">
              <w:rPr>
                <w:b/>
              </w:rPr>
              <w:t xml:space="preserve"> Community College</w:t>
            </w:r>
            <w:r w:rsidRPr="00F079F2">
              <w:t xml:space="preserve">, </w:t>
            </w:r>
            <w:r>
              <w:t>Buffalo, New York</w:t>
            </w:r>
          </w:p>
          <w:p w14:paraId="64CB282B" w14:textId="77777777" w:rsidR="00AE2CE9" w:rsidRDefault="00AE2CE9" w:rsidP="00AE2CE9">
            <w:pPr>
              <w:pStyle w:val="JobDetails"/>
            </w:pPr>
            <w:r>
              <w:t>2015 – 2016</w:t>
            </w:r>
          </w:p>
          <w:p w14:paraId="60D0EB10" w14:textId="77777777" w:rsidR="001A43E2" w:rsidRDefault="001A43E2" w:rsidP="00A869E9">
            <w:pPr>
              <w:pStyle w:val="JobDetails"/>
            </w:pPr>
          </w:p>
          <w:p w14:paraId="49D69ECD" w14:textId="77777777" w:rsidR="001A43E2" w:rsidRDefault="0068607D" w:rsidP="001A43E2">
            <w:pPr>
              <w:pStyle w:val="JobDetails"/>
            </w:pPr>
            <w:r>
              <w:rPr>
                <w:b/>
              </w:rPr>
              <w:t>State University of New York at Fredonia</w:t>
            </w:r>
            <w:r w:rsidR="001A43E2" w:rsidRPr="00F079F2">
              <w:t xml:space="preserve">, </w:t>
            </w:r>
            <w:r>
              <w:t>Fredonia</w:t>
            </w:r>
            <w:r w:rsidR="001A43E2">
              <w:t>, New York</w:t>
            </w:r>
          </w:p>
          <w:p w14:paraId="4996FE15" w14:textId="77777777" w:rsidR="00F079F2" w:rsidRPr="00C01665" w:rsidRDefault="001A43E2" w:rsidP="00C01665">
            <w:pPr>
              <w:pStyle w:val="JobDetails"/>
            </w:pPr>
            <w:r>
              <w:t>2014 – 2015</w:t>
            </w:r>
          </w:p>
        </w:tc>
      </w:tr>
      <w:tr w:rsidR="006F5396" w:rsidRPr="00F079F2" w14:paraId="399CB6DD" w14:textId="77777777" w:rsidTr="006D7FFE">
        <w:trPr>
          <w:trHeight w:val="612"/>
          <w:jc w:val="center"/>
        </w:trPr>
        <w:tc>
          <w:tcPr>
            <w:tcW w:w="3150" w:type="dxa"/>
            <w:vMerge/>
          </w:tcPr>
          <w:p w14:paraId="118E6D45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2002B4C7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Align w:val="center"/>
          </w:tcPr>
          <w:p w14:paraId="22DDFF6D" w14:textId="77777777" w:rsidR="006F5396" w:rsidRPr="00F079F2" w:rsidRDefault="001A515F" w:rsidP="00F079F2">
            <w:pPr>
              <w:pStyle w:val="Heading1"/>
            </w:pPr>
            <w:r>
              <w:t>Freelance</w:t>
            </w:r>
          </w:p>
        </w:tc>
      </w:tr>
      <w:tr w:rsidR="00F079F2" w:rsidRPr="00F079F2" w14:paraId="31EB9777" w14:textId="77777777" w:rsidTr="00C01665">
        <w:trPr>
          <w:gridAfter w:val="1"/>
          <w:wAfter w:w="20" w:type="dxa"/>
          <w:trHeight w:val="1548"/>
          <w:jc w:val="center"/>
        </w:trPr>
        <w:tc>
          <w:tcPr>
            <w:tcW w:w="3150" w:type="dxa"/>
            <w:vMerge/>
          </w:tcPr>
          <w:p w14:paraId="4C2013F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05AA3F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6F418D2B" w14:textId="77777777" w:rsidR="00F079F2" w:rsidRPr="00133614" w:rsidRDefault="006C40A7" w:rsidP="00F079F2">
            <w:pPr>
              <w:pStyle w:val="JobDetails"/>
              <w:rPr>
                <w:b/>
              </w:rPr>
            </w:pPr>
            <w:r w:rsidRPr="00133614">
              <w:rPr>
                <w:b/>
              </w:rPr>
              <w:t>Spreadsheet Development and IT Assistance</w:t>
            </w:r>
          </w:p>
          <w:p w14:paraId="40D19458" w14:textId="77777777" w:rsidR="006C40A7" w:rsidRPr="00F079F2" w:rsidRDefault="006C40A7" w:rsidP="00F079F2">
            <w:pPr>
              <w:pStyle w:val="JobDetails"/>
            </w:pPr>
            <w:r>
              <w:t>2017 - Current</w:t>
            </w:r>
          </w:p>
          <w:p w14:paraId="4334D932" w14:textId="77777777" w:rsidR="00F079F2" w:rsidRDefault="006C40A7" w:rsidP="006C40A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Co-created two spreadsheets for a client for two separate organizations.</w:t>
            </w:r>
          </w:p>
          <w:p w14:paraId="5D7D3C36" w14:textId="77777777" w:rsidR="000B4D3B" w:rsidRDefault="00D359FA" w:rsidP="006C40A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Sheets</w:t>
            </w:r>
            <w:r w:rsidR="00FD1150">
              <w:rPr>
                <w:rFonts w:ascii="Georgia" w:eastAsia="Times New Roman" w:hAnsi="Georgia" w:cs="Georgia"/>
                <w:szCs w:val="22"/>
              </w:rPr>
              <w:t xml:space="preserve"> are automated to maintain efficiency and streamlined for ease-of-use.</w:t>
            </w:r>
          </w:p>
          <w:p w14:paraId="287BD6C9" w14:textId="77777777" w:rsidR="0062438B" w:rsidRPr="006C40A7" w:rsidRDefault="0062438B" w:rsidP="006C40A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On standby to assist with any issues that may arise</w:t>
            </w:r>
            <w:r w:rsidR="0063411A">
              <w:rPr>
                <w:rFonts w:ascii="Georgia" w:eastAsia="Times New Roman" w:hAnsi="Georgia" w:cs="Georgia"/>
                <w:szCs w:val="22"/>
              </w:rPr>
              <w:t>.</w:t>
            </w:r>
          </w:p>
        </w:tc>
      </w:tr>
      <w:tr w:rsidR="006F5396" w:rsidRPr="00F079F2" w14:paraId="48969CB3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361E7DC8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4ACC3B6C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 w:val="restart"/>
            <w:vAlign w:val="center"/>
          </w:tcPr>
          <w:p w14:paraId="181068F1" w14:textId="2EB3CDB2" w:rsidR="006F5396" w:rsidRPr="00F079F2" w:rsidRDefault="000513C5" w:rsidP="00F079F2">
            <w:pPr>
              <w:pStyle w:val="Heading1"/>
            </w:pPr>
            <w:r>
              <w:t>Projects</w:t>
            </w:r>
          </w:p>
        </w:tc>
      </w:tr>
      <w:tr w:rsidR="006F5396" w:rsidRPr="00F079F2" w14:paraId="0C024792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55064CE0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6DC02303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/>
          </w:tcPr>
          <w:p w14:paraId="7F0C0AAB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66030D7D" w14:textId="77777777" w:rsidTr="00A33FAC">
        <w:trPr>
          <w:gridAfter w:val="1"/>
          <w:wAfter w:w="20" w:type="dxa"/>
          <w:trHeight w:val="3402"/>
          <w:jc w:val="center"/>
        </w:trPr>
        <w:tc>
          <w:tcPr>
            <w:tcW w:w="3150" w:type="dxa"/>
            <w:vMerge/>
          </w:tcPr>
          <w:p w14:paraId="4E8072D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30C2BB4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60" w:type="dxa"/>
          </w:tcPr>
          <w:p w14:paraId="1C6356BB" w14:textId="77777777" w:rsidR="00932A7E" w:rsidRPr="00133614" w:rsidRDefault="00932A7E" w:rsidP="00932A7E">
            <w:pPr>
              <w:pStyle w:val="JobDetails"/>
              <w:rPr>
                <w:b/>
              </w:rPr>
            </w:pPr>
            <w:r>
              <w:rPr>
                <w:b/>
              </w:rPr>
              <w:t>Machine Learning with Unity and TensorFlow</w:t>
            </w:r>
          </w:p>
          <w:p w14:paraId="2A030C8B" w14:textId="77777777" w:rsidR="00932A7E" w:rsidRPr="00F079F2" w:rsidRDefault="00932A7E" w:rsidP="00932A7E">
            <w:pPr>
              <w:pStyle w:val="JobDetails"/>
            </w:pPr>
            <w:r>
              <w:t>2018, Programmed using C#</w:t>
            </w:r>
          </w:p>
          <w:p w14:paraId="5204FB59" w14:textId="77777777" w:rsidR="00932A7E" w:rsidRDefault="00932A7E" w:rsidP="00932A7E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Created two experimental scenarios to test reinforcement learning.</w:t>
            </w:r>
          </w:p>
          <w:p w14:paraId="242B70C8" w14:textId="77777777" w:rsidR="00932A7E" w:rsidRDefault="00932A7E" w:rsidP="00932A7E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First scenario mimicked a dog fetching an object and returning it to the owner.</w:t>
            </w:r>
          </w:p>
          <w:p w14:paraId="31926E44" w14:textId="77777777" w:rsidR="00932A7E" w:rsidRDefault="00932A7E" w:rsidP="00932A7E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Second scenario involved an agent pushing a box out of a designated area.</w:t>
            </w:r>
          </w:p>
          <w:p w14:paraId="75B2171B" w14:textId="77777777" w:rsidR="00932A7E" w:rsidRDefault="00932A7E" w:rsidP="00932A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C2D6955" w14:textId="2CA2ED62" w:rsidR="00932A7E" w:rsidRPr="00133614" w:rsidRDefault="00F1158E" w:rsidP="00932A7E">
            <w:pPr>
              <w:pStyle w:val="JobDetails"/>
              <w:rPr>
                <w:b/>
              </w:rPr>
            </w:pPr>
            <w:r>
              <w:rPr>
                <w:b/>
              </w:rPr>
              <w:t>AI Pathfinding Demonstration Application</w:t>
            </w:r>
          </w:p>
          <w:p w14:paraId="052ECBE8" w14:textId="0EAFDEAB" w:rsidR="00932A7E" w:rsidRPr="00F079F2" w:rsidRDefault="00932A7E" w:rsidP="00932A7E">
            <w:pPr>
              <w:pStyle w:val="JobDetails"/>
            </w:pPr>
            <w:r>
              <w:t>201</w:t>
            </w:r>
            <w:r w:rsidR="00C42F9F">
              <w:t>7</w:t>
            </w:r>
            <w:r>
              <w:t>, Programmed using C</w:t>
            </w:r>
            <w:r w:rsidR="00C42F9F">
              <w:t>++</w:t>
            </w:r>
          </w:p>
          <w:p w14:paraId="13CA5212" w14:textId="2FC004B9" w:rsidR="00932A7E" w:rsidRDefault="00932A7E" w:rsidP="00C42F9F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Created </w:t>
            </w:r>
            <w:r w:rsidR="00C42F9F">
              <w:rPr>
                <w:rFonts w:ascii="Georgia" w:eastAsia="Times New Roman" w:hAnsi="Georgia" w:cs="Georgia"/>
                <w:szCs w:val="22"/>
              </w:rPr>
              <w:t>a small application to demonstrate different pathfinding approaches.</w:t>
            </w:r>
          </w:p>
          <w:p w14:paraId="3996B74E" w14:textId="1D20920D" w:rsidR="006C5722" w:rsidRPr="00A33FAC" w:rsidRDefault="00926806" w:rsidP="006C5722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Utilizes various Microsoft Windows features in order to better display results.</w:t>
            </w:r>
          </w:p>
        </w:tc>
      </w:tr>
      <w:tr w:rsidR="006F5396" w:rsidRPr="00F079F2" w14:paraId="79395345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1189A805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68FF95AA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 w:val="restart"/>
            <w:vAlign w:val="center"/>
          </w:tcPr>
          <w:p w14:paraId="301D9066" w14:textId="77777777" w:rsidR="006F5396" w:rsidRPr="00F079F2" w:rsidRDefault="006F5396" w:rsidP="001224AE">
            <w:pPr>
              <w:pStyle w:val="Heading1"/>
            </w:pPr>
            <w:r w:rsidRPr="00F079F2">
              <w:t>REFERENCES</w:t>
            </w:r>
          </w:p>
        </w:tc>
      </w:tr>
      <w:tr w:rsidR="006F5396" w:rsidRPr="00F079F2" w14:paraId="0F7238F1" w14:textId="77777777" w:rsidTr="004403C0">
        <w:trPr>
          <w:trHeight w:val="279"/>
          <w:jc w:val="center"/>
        </w:trPr>
        <w:tc>
          <w:tcPr>
            <w:tcW w:w="3150" w:type="dxa"/>
            <w:vMerge/>
          </w:tcPr>
          <w:p w14:paraId="273C8371" w14:textId="77777777" w:rsidR="006F5396" w:rsidRPr="00F079F2" w:rsidRDefault="006F539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578B45D0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80" w:type="dxa"/>
            <w:gridSpan w:val="2"/>
            <w:vMerge/>
          </w:tcPr>
          <w:p w14:paraId="15022C82" w14:textId="77777777" w:rsidR="006F5396" w:rsidRPr="00F079F2" w:rsidRDefault="006F5396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27976FE9" w14:textId="77777777" w:rsidTr="004403C0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vMerge/>
          </w:tcPr>
          <w:p w14:paraId="2BFF347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788D8F6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566099C89E024E4BBB34DCF4F90DFB49"/>
            </w:placeholder>
            <w:temporary/>
            <w:showingPlcHdr/>
            <w15:appearance w15:val="hidden"/>
          </w:sdtPr>
          <w:sdtEndPr/>
          <w:sdtContent>
            <w:tc>
              <w:tcPr>
                <w:tcW w:w="7360" w:type="dxa"/>
              </w:tcPr>
              <w:p w14:paraId="69C437A4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14:paraId="77AD159B" w14:textId="77777777" w:rsidR="00CE6104" w:rsidRPr="0006568A" w:rsidRDefault="00CE6104" w:rsidP="00AF5CD1"/>
    <w:sectPr w:rsidR="00CE6104" w:rsidRPr="0006568A" w:rsidSect="0085363C">
      <w:headerReference w:type="default" r:id="rId11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D11D8" w14:textId="77777777" w:rsidR="007864BB" w:rsidRDefault="007864BB" w:rsidP="0085363C">
      <w:pPr>
        <w:spacing w:line="240" w:lineRule="auto"/>
      </w:pPr>
      <w:r>
        <w:separator/>
      </w:r>
    </w:p>
  </w:endnote>
  <w:endnote w:type="continuationSeparator" w:id="0">
    <w:p w14:paraId="5432A956" w14:textId="77777777" w:rsidR="007864BB" w:rsidRDefault="007864BB" w:rsidP="008536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83A2917-B498-46DE-8E71-15D40776960C}"/>
    <w:embedBold r:id="rId2" w:fontKey="{AAA56672-A86D-4E7F-ADE2-F04355A528E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8F3F1C9-FFE8-4557-833E-5B8D1984E4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27E6B9-467E-44C7-83B0-B912F11858B7}"/>
    <w:embedBold r:id="rId5" w:fontKey="{6E0420ED-84A6-49E2-866B-815540AECBE0}"/>
    <w:embedItalic r:id="rId6" w:fontKey="{CBDADF46-4FE5-4231-AFC5-F31D4892BD4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CBC226D-8DE9-4F23-8FE8-EBEF6822014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0741991-F555-4DC6-86DD-16F816E25046}"/>
    <w:embedBold r:id="rId9" w:fontKey="{0B45D3C9-607A-4D3D-9049-4C56FFEFBA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52AE9" w14:textId="77777777" w:rsidR="007864BB" w:rsidRDefault="007864BB" w:rsidP="0085363C">
      <w:pPr>
        <w:spacing w:line="240" w:lineRule="auto"/>
      </w:pPr>
      <w:r>
        <w:separator/>
      </w:r>
    </w:p>
  </w:footnote>
  <w:footnote w:type="continuationSeparator" w:id="0">
    <w:p w14:paraId="3FCBAF9E" w14:textId="77777777" w:rsidR="007864BB" w:rsidRDefault="007864BB" w:rsidP="008536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12142" w14:textId="77777777" w:rsidR="0085363C" w:rsidRDefault="007F7865">
    <w:pPr>
      <w:pStyle w:val="Header"/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 wp14:anchorId="3A6DF544" wp14:editId="27671177">
              <wp:simplePos x="0" y="0"/>
              <wp:positionH relativeFrom="page">
                <wp:align>left</wp:align>
              </wp:positionH>
              <wp:positionV relativeFrom="paragraph">
                <wp:posOffset>219075</wp:posOffset>
              </wp:positionV>
              <wp:extent cx="2585720" cy="8682355"/>
              <wp:effectExtent l="0" t="0" r="5080" b="4445"/>
              <wp:wrapNone/>
              <wp:docPr id="17" name="Freeform 7" descr="Side panel accent box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585720" cy="8682355"/>
                      </a:xfrm>
                      <a:custGeom>
                        <a:avLst/>
                        <a:gdLst>
                          <a:gd name="T0" fmla="*/ 0 w 4077"/>
                          <a:gd name="T1" fmla="*/ 11388 h 11389"/>
                          <a:gd name="T2" fmla="*/ 4076 w 4077"/>
                          <a:gd name="T3" fmla="*/ 11388 h 11389"/>
                          <a:gd name="T4" fmla="*/ 4076 w 4077"/>
                          <a:gd name="T5" fmla="*/ 0 h 11389"/>
                          <a:gd name="T6" fmla="*/ 0 w 4077"/>
                          <a:gd name="T7" fmla="*/ 0 h 11389"/>
                          <a:gd name="T8" fmla="*/ 0 w 4077"/>
                          <a:gd name="T9" fmla="*/ 11388 h 11389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4077" h="11389">
                            <a:moveTo>
                              <a:pt x="0" y="11388"/>
                            </a:moveTo>
                            <a:lnTo>
                              <a:pt x="4076" y="11388"/>
                            </a:lnTo>
                            <a:lnTo>
                              <a:pt x="4076" y="0"/>
                            </a:lnTo>
                            <a:lnTo>
                              <a:pt x="0" y="0"/>
                            </a:lnTo>
                            <a:lnTo>
                              <a:pt x="0" y="11388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4BBD6C" id="Freeform 7" o:spid="_x0000_s1026" alt="Side panel accent box" style="position:absolute;margin-left:0;margin-top:17.25pt;width:203.6pt;height:683.65pt;z-index:-25165619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coordsize="4077,11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" path="m,11388r4076,l4076,,,,,11388xe" fillcolor="#d8d8d8 [2732]" stroked="f">
              <v:path arrowok="t" o:connecttype="custom" o:connectlocs="0,8681593;2585086,8681593;2585086,0;0,0;0,8681593" o:connectangles="0,0,0,0,0"/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0221422"/>
    <w:multiLevelType w:val="hybridMultilevel"/>
    <w:tmpl w:val="1ABCF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6"/>
  </w:num>
  <w:num w:numId="8">
    <w:abstractNumId w:val="11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4"/>
  </w:num>
  <w:num w:numId="23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7F"/>
    <w:rsid w:val="000048E9"/>
    <w:rsid w:val="00014915"/>
    <w:rsid w:val="000513C5"/>
    <w:rsid w:val="00052382"/>
    <w:rsid w:val="0006568A"/>
    <w:rsid w:val="00072A47"/>
    <w:rsid w:val="00076F0F"/>
    <w:rsid w:val="00084253"/>
    <w:rsid w:val="0009527F"/>
    <w:rsid w:val="000A53A2"/>
    <w:rsid w:val="000B4D3B"/>
    <w:rsid w:val="000D1F49"/>
    <w:rsid w:val="000E1EF9"/>
    <w:rsid w:val="000E2090"/>
    <w:rsid w:val="000E63DD"/>
    <w:rsid w:val="000F3D37"/>
    <w:rsid w:val="001224AE"/>
    <w:rsid w:val="00133614"/>
    <w:rsid w:val="00136F98"/>
    <w:rsid w:val="0016281A"/>
    <w:rsid w:val="001727CA"/>
    <w:rsid w:val="00187D40"/>
    <w:rsid w:val="0019331C"/>
    <w:rsid w:val="001A43E2"/>
    <w:rsid w:val="001A515F"/>
    <w:rsid w:val="0023577B"/>
    <w:rsid w:val="0027306B"/>
    <w:rsid w:val="002C56E6"/>
    <w:rsid w:val="002D34AD"/>
    <w:rsid w:val="00313217"/>
    <w:rsid w:val="00341250"/>
    <w:rsid w:val="003577DE"/>
    <w:rsid w:val="00361E11"/>
    <w:rsid w:val="0036526F"/>
    <w:rsid w:val="00376B65"/>
    <w:rsid w:val="00395DA1"/>
    <w:rsid w:val="003F0847"/>
    <w:rsid w:val="0040090B"/>
    <w:rsid w:val="004403C0"/>
    <w:rsid w:val="0044181D"/>
    <w:rsid w:val="004509DB"/>
    <w:rsid w:val="004552A1"/>
    <w:rsid w:val="0046302A"/>
    <w:rsid w:val="00487D2D"/>
    <w:rsid w:val="004D5D62"/>
    <w:rsid w:val="004E0BE9"/>
    <w:rsid w:val="005112D0"/>
    <w:rsid w:val="00577E06"/>
    <w:rsid w:val="005A3BF7"/>
    <w:rsid w:val="005F0033"/>
    <w:rsid w:val="005F2035"/>
    <w:rsid w:val="005F7990"/>
    <w:rsid w:val="0062438B"/>
    <w:rsid w:val="00626F2D"/>
    <w:rsid w:val="00632608"/>
    <w:rsid w:val="0063411A"/>
    <w:rsid w:val="0063739C"/>
    <w:rsid w:val="00676ACC"/>
    <w:rsid w:val="0068607D"/>
    <w:rsid w:val="006B5623"/>
    <w:rsid w:val="006C40A7"/>
    <w:rsid w:val="006C5722"/>
    <w:rsid w:val="006D7FFE"/>
    <w:rsid w:val="006E791C"/>
    <w:rsid w:val="006F5396"/>
    <w:rsid w:val="0072531A"/>
    <w:rsid w:val="007400CF"/>
    <w:rsid w:val="007520D7"/>
    <w:rsid w:val="0075410D"/>
    <w:rsid w:val="00754E25"/>
    <w:rsid w:val="00770F25"/>
    <w:rsid w:val="00771EAA"/>
    <w:rsid w:val="007804BE"/>
    <w:rsid w:val="007864BB"/>
    <w:rsid w:val="00791449"/>
    <w:rsid w:val="007A35A8"/>
    <w:rsid w:val="007B0A85"/>
    <w:rsid w:val="007C6A52"/>
    <w:rsid w:val="007D16FE"/>
    <w:rsid w:val="007E576C"/>
    <w:rsid w:val="007F30DC"/>
    <w:rsid w:val="007F7865"/>
    <w:rsid w:val="0082043E"/>
    <w:rsid w:val="00851135"/>
    <w:rsid w:val="0085363C"/>
    <w:rsid w:val="00875442"/>
    <w:rsid w:val="008E203A"/>
    <w:rsid w:val="008E5F5F"/>
    <w:rsid w:val="0091229C"/>
    <w:rsid w:val="00926806"/>
    <w:rsid w:val="00932A7E"/>
    <w:rsid w:val="009358B0"/>
    <w:rsid w:val="009407D3"/>
    <w:rsid w:val="00940E73"/>
    <w:rsid w:val="0097665A"/>
    <w:rsid w:val="00983027"/>
    <w:rsid w:val="0098597D"/>
    <w:rsid w:val="009E1AB2"/>
    <w:rsid w:val="009E43CC"/>
    <w:rsid w:val="009F2B8C"/>
    <w:rsid w:val="009F619A"/>
    <w:rsid w:val="009F6DDE"/>
    <w:rsid w:val="00A2266E"/>
    <w:rsid w:val="00A33FAC"/>
    <w:rsid w:val="00A370A8"/>
    <w:rsid w:val="00A71110"/>
    <w:rsid w:val="00A869E9"/>
    <w:rsid w:val="00AE2CE9"/>
    <w:rsid w:val="00AF5CD1"/>
    <w:rsid w:val="00B226C0"/>
    <w:rsid w:val="00B44852"/>
    <w:rsid w:val="00B52462"/>
    <w:rsid w:val="00B62AB7"/>
    <w:rsid w:val="00B71B8F"/>
    <w:rsid w:val="00B76E54"/>
    <w:rsid w:val="00B85A74"/>
    <w:rsid w:val="00BC6F32"/>
    <w:rsid w:val="00BC7FD3"/>
    <w:rsid w:val="00BD4753"/>
    <w:rsid w:val="00BD5CB1"/>
    <w:rsid w:val="00BE62EE"/>
    <w:rsid w:val="00C003BA"/>
    <w:rsid w:val="00C01665"/>
    <w:rsid w:val="00C27B05"/>
    <w:rsid w:val="00C42F9F"/>
    <w:rsid w:val="00C46878"/>
    <w:rsid w:val="00C75B47"/>
    <w:rsid w:val="00CB4A51"/>
    <w:rsid w:val="00CD4532"/>
    <w:rsid w:val="00CD47B0"/>
    <w:rsid w:val="00CE6104"/>
    <w:rsid w:val="00CE7918"/>
    <w:rsid w:val="00D13614"/>
    <w:rsid w:val="00D16163"/>
    <w:rsid w:val="00D3162F"/>
    <w:rsid w:val="00D359FA"/>
    <w:rsid w:val="00DB3FAD"/>
    <w:rsid w:val="00E131D3"/>
    <w:rsid w:val="00E3467B"/>
    <w:rsid w:val="00E61C09"/>
    <w:rsid w:val="00E62493"/>
    <w:rsid w:val="00E72AC9"/>
    <w:rsid w:val="00EB3B58"/>
    <w:rsid w:val="00EC7359"/>
    <w:rsid w:val="00ED4A18"/>
    <w:rsid w:val="00EE3054"/>
    <w:rsid w:val="00EE3EC6"/>
    <w:rsid w:val="00F00606"/>
    <w:rsid w:val="00F01256"/>
    <w:rsid w:val="00F079F2"/>
    <w:rsid w:val="00F1158E"/>
    <w:rsid w:val="00F1241F"/>
    <w:rsid w:val="00F2581E"/>
    <w:rsid w:val="00F71017"/>
    <w:rsid w:val="00F76B69"/>
    <w:rsid w:val="00FB7A63"/>
    <w:rsid w:val="00FC7475"/>
    <w:rsid w:val="00FD1150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E960"/>
  <w15:chartTrackingRefBased/>
  <w15:docId w15:val="{885D6322-9B03-4E67-8694-C9A75C89D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313217"/>
    <w:pPr>
      <w:spacing w:after="0"/>
    </w:pPr>
    <w:rPr>
      <w:rFonts w:ascii="Calibri" w:hAnsi="Calibri"/>
      <w:sz w:val="20"/>
    </w:rPr>
  </w:style>
  <w:style w:type="paragraph" w:styleId="Heading1">
    <w:name w:val="heading 1"/>
    <w:basedOn w:val="Normal"/>
    <w:link w:val="Heading1Char"/>
    <w:uiPriority w:val="1"/>
    <w:qFormat/>
    <w:rsid w:val="0019331C"/>
    <w:pPr>
      <w:pBdr>
        <w:bottom w:val="single" w:sz="12" w:space="1" w:color="4EA6DC" w:themeColor="accent1"/>
      </w:pBdr>
      <w:tabs>
        <w:tab w:val="left" w:pos="2520"/>
        <w:tab w:val="left" w:pos="3360"/>
      </w:tabs>
      <w:spacing w:after="120"/>
      <w:outlineLvl w:val="0"/>
    </w:pPr>
    <w:rPr>
      <w:b/>
      <w:caps/>
      <w:sz w:val="24"/>
      <w:u w:color="4EA6DC" w:themeColor="accent1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2581BA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8567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8567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9331C"/>
    <w:rPr>
      <w:rFonts w:ascii="Calibri" w:hAnsi="Calibri"/>
      <w:b/>
      <w:caps/>
      <w:sz w:val="24"/>
      <w:u w:color="4EA6DC" w:themeColor="accent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2581BA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C7FD3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eastAsia="Times New Roman" w:cs="Georgia"/>
      <w:b/>
      <w:bCs/>
      <w:sz w:val="52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BC7FD3"/>
    <w:rPr>
      <w:rFonts w:ascii="Calibri" w:eastAsia="Times New Roman" w:hAnsi="Calibri" w:cs="Georgia"/>
      <w:b/>
      <w:bCs/>
      <w:sz w:val="52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8567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8567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D3162F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4EA6DC" w:themeColor="accent1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F30DC"/>
    <w:pPr>
      <w:ind w:left="720" w:hanging="720"/>
    </w:pPr>
    <w:rPr>
      <w:b w:val="0"/>
      <w:sz w:val="22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87544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09527F"/>
    <w:pPr>
      <w:widowControl w:val="0"/>
      <w:autoSpaceDE w:val="0"/>
      <w:autoSpaceDN w:val="0"/>
      <w:adjustRightInd w:val="0"/>
      <w:spacing w:line="240" w:lineRule="auto"/>
      <w:ind w:right="680"/>
    </w:pPr>
    <w:rPr>
      <w:rFonts w:eastAsia="Times New Roman" w:cs="Times"/>
      <w:color w:val="000000" w:themeColor="text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6C4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66099C89E024E4BBB34DCF4F90DF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BA9F2-466C-456B-9C2B-B9F53F17B0C1}"/>
      </w:docPartPr>
      <w:docPartBody>
        <w:p w:rsidR="00B13B96" w:rsidRDefault="00130DAA">
          <w:pPr>
            <w:pStyle w:val="566099C89E024E4BBB34DCF4F90DFB49"/>
          </w:pPr>
          <w:r w:rsidRPr="00B97201"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CBF"/>
    <w:rsid w:val="00130DAA"/>
    <w:rsid w:val="00966036"/>
    <w:rsid w:val="00B13B96"/>
    <w:rsid w:val="00CC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FAF1A78E60764374B05192A5B56FD713">
    <w:name w:val="FAF1A78E60764374B05192A5B56FD713"/>
  </w:style>
  <w:style w:type="paragraph" w:customStyle="1" w:styleId="E3EFF36788B14261BC8B848D22BED48A">
    <w:name w:val="E3EFF36788B14261BC8B848D22BED48A"/>
  </w:style>
  <w:style w:type="paragraph" w:customStyle="1" w:styleId="2DDB2C7F639F48C6995CB99D1D08CD0A">
    <w:name w:val="2DDB2C7F639F48C6995CB99D1D08CD0A"/>
  </w:style>
  <w:style w:type="paragraph" w:customStyle="1" w:styleId="353D3BED715641A8A2EDE7FA52D435FB">
    <w:name w:val="353D3BED715641A8A2EDE7FA52D435FB"/>
  </w:style>
  <w:style w:type="paragraph" w:customStyle="1" w:styleId="7D134B9F0AF94FC1A7EF7B1F8C28484F">
    <w:name w:val="7D134B9F0AF94FC1A7EF7B1F8C28484F"/>
  </w:style>
  <w:style w:type="paragraph" w:customStyle="1" w:styleId="2BE8C4FCC08B4862A4439BCD5D4AE123">
    <w:name w:val="2BE8C4FCC08B4862A4439BCD5D4AE123"/>
  </w:style>
  <w:style w:type="paragraph" w:customStyle="1" w:styleId="8ACEA570599945038C1ABF2C3AB3A3CF">
    <w:name w:val="8ACEA570599945038C1ABF2C3AB3A3CF"/>
  </w:style>
  <w:style w:type="paragraph" w:customStyle="1" w:styleId="339B86FCF7DD48AC85386F8402E8B8C7">
    <w:name w:val="339B86FCF7DD48AC85386F8402E8B8C7"/>
  </w:style>
  <w:style w:type="paragraph" w:customStyle="1" w:styleId="CE6491BED330451F85B7581628FD5FEA">
    <w:name w:val="CE6491BED330451F85B7581628FD5FEA"/>
  </w:style>
  <w:style w:type="paragraph" w:customStyle="1" w:styleId="18B965FA7FAE4349AAA1E13D23F5DB32">
    <w:name w:val="18B965FA7FAE4349AAA1E13D23F5DB32"/>
  </w:style>
  <w:style w:type="paragraph" w:customStyle="1" w:styleId="0FCDC9A89C8B462E9C22E038C52AD610">
    <w:name w:val="0FCDC9A89C8B462E9C22E038C52AD610"/>
  </w:style>
  <w:style w:type="paragraph" w:customStyle="1" w:styleId="448023A55AA34D3395959DFDB9975CFD">
    <w:name w:val="448023A55AA34D3395959DFDB9975CFD"/>
  </w:style>
  <w:style w:type="paragraph" w:customStyle="1" w:styleId="5F9CFE58286A438DA6D3767D6504D362">
    <w:name w:val="5F9CFE58286A438DA6D3767D6504D362"/>
  </w:style>
  <w:style w:type="paragraph" w:customStyle="1" w:styleId="A61691B59AAB46C49A909A8C2D307A09">
    <w:name w:val="A61691B59AAB46C49A909A8C2D307A09"/>
  </w:style>
  <w:style w:type="paragraph" w:customStyle="1" w:styleId="FA5837D4759643DE88A41876D285886F">
    <w:name w:val="FA5837D4759643DE88A41876D285886F"/>
  </w:style>
  <w:style w:type="paragraph" w:customStyle="1" w:styleId="6465D4225B4B427B808BF917ED00A5D5">
    <w:name w:val="6465D4225B4B427B808BF917ED00A5D5"/>
  </w:style>
  <w:style w:type="paragraph" w:customStyle="1" w:styleId="1E6E287CAA0E4D03B14CEBC36E03647C">
    <w:name w:val="1E6E287CAA0E4D03B14CEBC36E03647C"/>
  </w:style>
  <w:style w:type="paragraph" w:customStyle="1" w:styleId="5B820957803944F0A37997E715F4421E">
    <w:name w:val="5B820957803944F0A37997E715F4421E"/>
  </w:style>
  <w:style w:type="paragraph" w:customStyle="1" w:styleId="6AFF19746BD1411C9FB7A72769A24DD4">
    <w:name w:val="6AFF19746BD1411C9FB7A72769A24DD4"/>
  </w:style>
  <w:style w:type="paragraph" w:customStyle="1" w:styleId="78757C28E243435E90B38C020F9A1796">
    <w:name w:val="78757C28E243435E90B38C020F9A1796"/>
  </w:style>
  <w:style w:type="character" w:styleId="PlaceholderText">
    <w:name w:val="Placeholder Text"/>
    <w:basedOn w:val="DefaultParagraphFont"/>
    <w:uiPriority w:val="99"/>
    <w:semiHidden/>
    <w:rsid w:val="00CC5CBF"/>
    <w:rPr>
      <w:color w:val="808080"/>
    </w:rPr>
  </w:style>
  <w:style w:type="paragraph" w:customStyle="1" w:styleId="4202E175E78C44B4976123B4647A3C1C">
    <w:name w:val="4202E175E78C44B4976123B4647A3C1C"/>
  </w:style>
  <w:style w:type="paragraph" w:customStyle="1" w:styleId="F056F577AD9F4087BFEC8D5952787479">
    <w:name w:val="F056F577AD9F4087BFEC8D5952787479"/>
  </w:style>
  <w:style w:type="paragraph" w:customStyle="1" w:styleId="C4C7801692FA4DDEB6AEAB1E1BCEAE9D">
    <w:name w:val="C4C7801692FA4DDEB6AEAB1E1BCEAE9D"/>
  </w:style>
  <w:style w:type="paragraph" w:customStyle="1" w:styleId="62D2F3CC649443DB82727166FBE308E6">
    <w:name w:val="62D2F3CC649443DB82727166FBE308E6"/>
  </w:style>
  <w:style w:type="paragraph" w:customStyle="1" w:styleId="B01B2BF53AA5405B8D1072CD3E7997E5">
    <w:name w:val="B01B2BF53AA5405B8D1072CD3E7997E5"/>
  </w:style>
  <w:style w:type="paragraph" w:customStyle="1" w:styleId="0189181C6A9D41C0846C95B0F0BF2FE2">
    <w:name w:val="0189181C6A9D41C0846C95B0F0BF2FE2"/>
  </w:style>
  <w:style w:type="paragraph" w:customStyle="1" w:styleId="566099C89E024E4BBB34DCF4F90DFB49">
    <w:name w:val="566099C89E024E4BBB34DCF4F90DFB49"/>
  </w:style>
  <w:style w:type="paragraph" w:customStyle="1" w:styleId="DABE240AC3784C1F8C87D9AEBBCE3D07">
    <w:name w:val="DABE240AC3784C1F8C87D9AEBBCE3D07"/>
    <w:rsid w:val="00CC5CBF"/>
  </w:style>
  <w:style w:type="paragraph" w:customStyle="1" w:styleId="CAB4EC68C1264F73BBCFCBAC5863D8B6">
    <w:name w:val="CAB4EC68C1264F73BBCFCBAC5863D8B6"/>
    <w:rsid w:val="00CC5CBF"/>
  </w:style>
  <w:style w:type="paragraph" w:customStyle="1" w:styleId="B7CF7A1C26B34F13AA585692679875E5">
    <w:name w:val="B7CF7A1C26B34F13AA585692679875E5"/>
    <w:rsid w:val="00CC5CBF"/>
  </w:style>
  <w:style w:type="paragraph" w:customStyle="1" w:styleId="07337B4F4774496D92E7C6C1390B1DEE">
    <w:name w:val="07337B4F4774496D92E7C6C1390B1DEE"/>
    <w:rsid w:val="00CC5CBF"/>
  </w:style>
  <w:style w:type="paragraph" w:customStyle="1" w:styleId="DF0592C5926440119D6FFB3CF0B25F20">
    <w:name w:val="DF0592C5926440119D6FFB3CF0B25F20"/>
    <w:rsid w:val="00CC5CBF"/>
  </w:style>
  <w:style w:type="paragraph" w:customStyle="1" w:styleId="D1ED8A5EB19841BFB8FAC07B0D71B30E">
    <w:name w:val="D1ED8A5EB19841BFB8FAC07B0D71B30E"/>
    <w:rsid w:val="00CC5CBF"/>
  </w:style>
  <w:style w:type="paragraph" w:customStyle="1" w:styleId="978529320B454B558CBBAC223D7C48AD">
    <w:name w:val="978529320B454B558CBBAC223D7C48AD"/>
    <w:rsid w:val="00CC5CBF"/>
  </w:style>
  <w:style w:type="paragraph" w:customStyle="1" w:styleId="86E52D5034894651BB06DB48AC3B9B22">
    <w:name w:val="86E52D5034894651BB06DB48AC3B9B22"/>
    <w:rsid w:val="00CC5CBF"/>
  </w:style>
  <w:style w:type="paragraph" w:customStyle="1" w:styleId="679DAADC56184446ABDF76A8C0DAA6E1">
    <w:name w:val="679DAADC56184446ABDF76A8C0DAA6E1"/>
    <w:rsid w:val="00CC5CBF"/>
  </w:style>
  <w:style w:type="paragraph" w:customStyle="1" w:styleId="49E75C92B4154316A3F1F63062F0D6CC">
    <w:name w:val="49E75C92B4154316A3F1F63062F0D6CC"/>
    <w:rsid w:val="00CC5CBF"/>
  </w:style>
  <w:style w:type="paragraph" w:customStyle="1" w:styleId="8D3DD6574BB64F33B5B0926D53F3E7DD">
    <w:name w:val="8D3DD6574BB64F33B5B0926D53F3E7DD"/>
    <w:rsid w:val="00CC5CBF"/>
  </w:style>
  <w:style w:type="paragraph" w:customStyle="1" w:styleId="05A4D08AF8B346D3B5D5AFC1BFDFF72C">
    <w:name w:val="05A4D08AF8B346D3B5D5AFC1BFDFF72C"/>
    <w:rsid w:val="00CC5CBF"/>
  </w:style>
  <w:style w:type="paragraph" w:customStyle="1" w:styleId="BD221E92367E47FC966DF7360B35415E">
    <w:name w:val="BD221E92367E47FC966DF7360B35415E"/>
    <w:rsid w:val="00CC5CBF"/>
  </w:style>
  <w:style w:type="paragraph" w:customStyle="1" w:styleId="BD0758185A0A4CA1A071704A134B4912">
    <w:name w:val="BD0758185A0A4CA1A071704A134B4912"/>
    <w:rsid w:val="00CC5CBF"/>
  </w:style>
  <w:style w:type="paragraph" w:customStyle="1" w:styleId="AF90CC3ED2AF4E9EA5A2CDDA1B9B02A8">
    <w:name w:val="AF90CC3ED2AF4E9EA5A2CDDA1B9B02A8"/>
    <w:rsid w:val="00CC5CBF"/>
  </w:style>
  <w:style w:type="paragraph" w:customStyle="1" w:styleId="5DD5C14F3AE649CE81F2C5C3458EA58E">
    <w:name w:val="5DD5C14F3AE649CE81F2C5C3458EA58E"/>
    <w:rsid w:val="00CC5CBF"/>
  </w:style>
  <w:style w:type="paragraph" w:customStyle="1" w:styleId="C1F57487266E42A0B4B5A7942444E2D2">
    <w:name w:val="C1F57487266E42A0B4B5A7942444E2D2"/>
    <w:rsid w:val="00CC5CBF"/>
  </w:style>
  <w:style w:type="paragraph" w:customStyle="1" w:styleId="56ED2CD3271D4697A3EF00A6E0B2CFB6">
    <w:name w:val="56ED2CD3271D4697A3EF00A6E0B2CFB6"/>
    <w:rsid w:val="00CC5CBF"/>
  </w:style>
  <w:style w:type="paragraph" w:customStyle="1" w:styleId="3DB9B2DB2B9E420D90DECD6220B00C97">
    <w:name w:val="3DB9B2DB2B9E420D90DECD6220B00C97"/>
    <w:rsid w:val="00CC5CBF"/>
  </w:style>
  <w:style w:type="paragraph" w:customStyle="1" w:styleId="CE98C0A7EC334538AF60D91BBECA2A6E">
    <w:name w:val="CE98C0A7EC334538AF60D91BBECA2A6E"/>
    <w:rsid w:val="00CC5CBF"/>
  </w:style>
  <w:style w:type="paragraph" w:customStyle="1" w:styleId="30C66D5C7800411AB77E41957ED1D121">
    <w:name w:val="30C66D5C7800411AB77E41957ED1D121"/>
    <w:rsid w:val="00CC5CBF"/>
  </w:style>
  <w:style w:type="paragraph" w:customStyle="1" w:styleId="87372269CF734EC3925E56BEA2B94FC9">
    <w:name w:val="87372269CF734EC3925E56BEA2B94FC9"/>
    <w:rsid w:val="00CC5CBF"/>
  </w:style>
  <w:style w:type="paragraph" w:customStyle="1" w:styleId="3950E0FDCD66421BA46805099CEAAC12">
    <w:name w:val="3950E0FDCD66421BA46805099CEAAC12"/>
    <w:rsid w:val="00CC5CBF"/>
  </w:style>
  <w:style w:type="paragraph" w:customStyle="1" w:styleId="F2915ABE50604F8599AF6301FB7B729A">
    <w:name w:val="F2915ABE50604F8599AF6301FB7B729A"/>
    <w:rsid w:val="00CC5CBF"/>
  </w:style>
  <w:style w:type="paragraph" w:customStyle="1" w:styleId="889214B5351F4AB1B2819D0DAEC25F00">
    <w:name w:val="889214B5351F4AB1B2819D0DAEC25F00"/>
    <w:rsid w:val="00CC5CBF"/>
  </w:style>
  <w:style w:type="paragraph" w:customStyle="1" w:styleId="736131249C5E433682CB8504F9889A57">
    <w:name w:val="736131249C5E433682CB8504F9889A57"/>
    <w:rsid w:val="00CC5CBF"/>
  </w:style>
  <w:style w:type="paragraph" w:customStyle="1" w:styleId="F1BA386736374964839CE3E65AB75EEA">
    <w:name w:val="F1BA386736374964839CE3E65AB75EEA"/>
    <w:rsid w:val="00CC5CBF"/>
  </w:style>
  <w:style w:type="paragraph" w:customStyle="1" w:styleId="D8379305336C4D8693206E671D26556D">
    <w:name w:val="D8379305336C4D8693206E671D26556D"/>
    <w:rsid w:val="00CC5CBF"/>
  </w:style>
  <w:style w:type="paragraph" w:customStyle="1" w:styleId="071E8E701C6D4574BC5E2BFACEF373F8">
    <w:name w:val="071E8E701C6D4574BC5E2BFACEF373F8"/>
    <w:rsid w:val="00CC5CBF"/>
  </w:style>
  <w:style w:type="paragraph" w:customStyle="1" w:styleId="6ED04F586D4D4BA481CE7586F2D09A2D">
    <w:name w:val="6ED04F586D4D4BA481CE7586F2D09A2D"/>
    <w:rsid w:val="00CC5CBF"/>
  </w:style>
  <w:style w:type="paragraph" w:customStyle="1" w:styleId="010F47A339FF476DB0CF043819EECEBA">
    <w:name w:val="010F47A339FF476DB0CF043819EECEBA"/>
    <w:rsid w:val="00CC5CBF"/>
  </w:style>
  <w:style w:type="paragraph" w:customStyle="1" w:styleId="4DBA48C75C5A463A823C9438FB77D6A9">
    <w:name w:val="4DBA48C75C5A463A823C9438FB77D6A9"/>
    <w:rsid w:val="00CC5CBF"/>
  </w:style>
  <w:style w:type="paragraph" w:customStyle="1" w:styleId="7813FA8EAC52452A9573D795E74755DA">
    <w:name w:val="7813FA8EAC52452A9573D795E74755DA"/>
    <w:rsid w:val="00CC5CBF"/>
  </w:style>
  <w:style w:type="paragraph" w:customStyle="1" w:styleId="9F2E351B900241938E9DF921C45E0AAB">
    <w:name w:val="9F2E351B900241938E9DF921C45E0AAB"/>
    <w:rsid w:val="00CC5CBF"/>
  </w:style>
  <w:style w:type="paragraph" w:customStyle="1" w:styleId="F1E82BE46EE843B1A4102711D0245865">
    <w:name w:val="F1E82BE46EE843B1A4102711D0245865"/>
    <w:rsid w:val="00CC5CBF"/>
  </w:style>
  <w:style w:type="paragraph" w:customStyle="1" w:styleId="F8480AB969FF4211857D21422F1212CC">
    <w:name w:val="F8480AB969FF4211857D21422F1212CC"/>
    <w:rsid w:val="00CC5CBF"/>
  </w:style>
  <w:style w:type="paragraph" w:customStyle="1" w:styleId="6E9ECCEAEE8F4211B6C3338484CD563E">
    <w:name w:val="6E9ECCEAEE8F4211B6C3338484CD563E"/>
    <w:rsid w:val="00CC5CBF"/>
  </w:style>
  <w:style w:type="paragraph" w:customStyle="1" w:styleId="9EAF5AB16C144E19A27EBED2D52035EF">
    <w:name w:val="9EAF5AB16C144E19A27EBED2D52035EF"/>
    <w:rsid w:val="00CC5CBF"/>
  </w:style>
  <w:style w:type="paragraph" w:customStyle="1" w:styleId="7F6C4ABA86D04A4296C7F9A2A00CD3E0">
    <w:name w:val="7F6C4ABA86D04A4296C7F9A2A00CD3E0"/>
    <w:rsid w:val="00CC5CBF"/>
  </w:style>
  <w:style w:type="paragraph" w:customStyle="1" w:styleId="0C7B2FDDA8C340FF9987A8649E7206E1">
    <w:name w:val="0C7B2FDDA8C340FF9987A8649E7206E1"/>
    <w:rsid w:val="00CC5CBF"/>
  </w:style>
  <w:style w:type="paragraph" w:customStyle="1" w:styleId="6D249A2290E047E789B483D36ECABA8A">
    <w:name w:val="6D249A2290E047E789B483D36ECABA8A"/>
    <w:rsid w:val="00CC5CBF"/>
  </w:style>
  <w:style w:type="paragraph" w:customStyle="1" w:styleId="6F4F4F052CEB4B76BA77FA6B2E4DC48B">
    <w:name w:val="6F4F4F052CEB4B76BA77FA6B2E4DC48B"/>
    <w:rsid w:val="00CC5CBF"/>
  </w:style>
  <w:style w:type="paragraph" w:customStyle="1" w:styleId="D8589CF7AB3A4E7B93AB6067440F02F6">
    <w:name w:val="D8589CF7AB3A4E7B93AB6067440F02F6"/>
    <w:rsid w:val="00CC5CBF"/>
  </w:style>
  <w:style w:type="paragraph" w:customStyle="1" w:styleId="E730E3894DAE4BBEADFE36E9A7670A30">
    <w:name w:val="E730E3894DAE4BBEADFE36E9A7670A30"/>
    <w:rsid w:val="00CC5CBF"/>
  </w:style>
  <w:style w:type="paragraph" w:customStyle="1" w:styleId="2BE3BA49BC4346C6B85BF322FF57114F">
    <w:name w:val="2BE3BA49BC4346C6B85BF322FF57114F"/>
    <w:rsid w:val="00CC5CBF"/>
  </w:style>
  <w:style w:type="paragraph" w:customStyle="1" w:styleId="AF0EEB1320AA40889E16F7B68558380B">
    <w:name w:val="AF0EEB1320AA40889E16F7B68558380B"/>
    <w:rsid w:val="00CC5CBF"/>
  </w:style>
  <w:style w:type="paragraph" w:customStyle="1" w:styleId="E725C071ADD84D79930D63ADDEFE2441">
    <w:name w:val="E725C071ADD84D79930D63ADDEFE2441"/>
    <w:rsid w:val="00CC5CBF"/>
  </w:style>
  <w:style w:type="paragraph" w:customStyle="1" w:styleId="AB858623E5C94A2BA7F0DB8CBC0B6104">
    <w:name w:val="AB858623E5C94A2BA7F0DB8CBC0B6104"/>
    <w:rsid w:val="00CC5CBF"/>
  </w:style>
  <w:style w:type="paragraph" w:customStyle="1" w:styleId="D702ED5D69694828A47E5007BE037A09">
    <w:name w:val="D702ED5D69694828A47E5007BE037A09"/>
    <w:rsid w:val="00CC5CBF"/>
  </w:style>
  <w:style w:type="paragraph" w:customStyle="1" w:styleId="9B7E1322A6354DBE97FA36123A4D011B">
    <w:name w:val="9B7E1322A6354DBE97FA36123A4D011B"/>
    <w:rsid w:val="00CC5CBF"/>
  </w:style>
  <w:style w:type="paragraph" w:customStyle="1" w:styleId="B9DD06F9F0E34325BBF08136203FA6D8">
    <w:name w:val="B9DD06F9F0E34325BBF08136203FA6D8"/>
    <w:rsid w:val="00CC5CBF"/>
  </w:style>
  <w:style w:type="paragraph" w:customStyle="1" w:styleId="325252DAEA4648C2A583E163ABFFEBA5">
    <w:name w:val="325252DAEA4648C2A583E163ABFFEBA5"/>
    <w:rsid w:val="00CC5CBF"/>
  </w:style>
  <w:style w:type="paragraph" w:customStyle="1" w:styleId="C5EDA578623E4E3E86E474D44B02E7F3">
    <w:name w:val="C5EDA578623E4E3E86E474D44B02E7F3"/>
    <w:rsid w:val="00CC5CBF"/>
  </w:style>
  <w:style w:type="paragraph" w:customStyle="1" w:styleId="59C8B0A9A2F7424380EB45F13F198639">
    <w:name w:val="59C8B0A9A2F7424380EB45F13F198639"/>
    <w:rsid w:val="00CC5CBF"/>
  </w:style>
  <w:style w:type="paragraph" w:customStyle="1" w:styleId="683E4B9ECE294485BBAB90B7B72196A9">
    <w:name w:val="683E4B9ECE294485BBAB90B7B72196A9"/>
    <w:rsid w:val="00CC5CBF"/>
  </w:style>
  <w:style w:type="paragraph" w:customStyle="1" w:styleId="765DD70AA7D043388B560F450CA2AA88">
    <w:name w:val="765DD70AA7D043388B560F450CA2AA88"/>
    <w:rsid w:val="00CC5CBF"/>
  </w:style>
  <w:style w:type="paragraph" w:customStyle="1" w:styleId="B49B3327C8B0461DB7885A6B660F6330">
    <w:name w:val="B49B3327C8B0461DB7885A6B660F6330"/>
    <w:rsid w:val="00CC5CBF"/>
  </w:style>
  <w:style w:type="paragraph" w:customStyle="1" w:styleId="27A5B710134F45EE9BE9F5840F5C5915">
    <w:name w:val="27A5B710134F45EE9BE9F5840F5C5915"/>
    <w:rsid w:val="00CC5CBF"/>
  </w:style>
  <w:style w:type="paragraph" w:customStyle="1" w:styleId="A6FE8F3402AF43D98F78F82C206A8E68">
    <w:name w:val="A6FE8F3402AF43D98F78F82C206A8E68"/>
    <w:rsid w:val="00CC5CBF"/>
  </w:style>
  <w:style w:type="paragraph" w:customStyle="1" w:styleId="46F0550B1A7E474B9F2358177F58B5DC">
    <w:name w:val="46F0550B1A7E474B9F2358177F58B5DC"/>
    <w:rsid w:val="00CC5C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4EA6DC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4775E7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FB05535-3D3B-4F9C-9A39-505BB90142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3657D5-12DF-456B-89FB-83B286B81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645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88</cp:revision>
  <dcterms:created xsi:type="dcterms:W3CDTF">2019-02-04T16:01:00Z</dcterms:created>
  <dcterms:modified xsi:type="dcterms:W3CDTF">2019-02-06T00:18:00Z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