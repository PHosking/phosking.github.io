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0"/>
        <w:gridCol w:w="270"/>
        <w:gridCol w:w="7360"/>
        <w:gridCol w:w="20"/>
      </w:tblGrid>
      <w:tr w:rsidR="0085363C" w:rsidRPr="0085363C" w14:paraId="1DD358EA" w14:textId="77777777" w:rsidTr="001C40DE">
        <w:trPr>
          <w:trHeight w:val="765"/>
          <w:jc w:val="center"/>
        </w:trPr>
        <w:tc>
          <w:tcPr>
            <w:tcW w:w="3420" w:type="dxa"/>
            <w:gridSpan w:val="2"/>
          </w:tcPr>
          <w:p w14:paraId="73FE76EB" w14:textId="77777777" w:rsidR="0085363C" w:rsidRPr="0085363C" w:rsidRDefault="0085363C" w:rsidP="0019331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ind w:left="-210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7380" w:type="dxa"/>
            <w:gridSpan w:val="2"/>
          </w:tcPr>
          <w:p w14:paraId="04251640" w14:textId="281ABC9B" w:rsidR="0085363C" w:rsidRPr="00C75B47" w:rsidRDefault="007F7865" w:rsidP="004552A1">
            <w:pPr>
              <w:pStyle w:val="Title"/>
              <w:spacing w:after="240"/>
            </w:pPr>
            <w:r>
              <w:t xml:space="preserve">Patrick </w:t>
            </w:r>
            <w:r w:rsidR="00D23409">
              <w:t xml:space="preserve">J. </w:t>
            </w:r>
            <w:r>
              <w:t>Hosking</w:t>
            </w:r>
          </w:p>
        </w:tc>
      </w:tr>
      <w:tr w:rsidR="006F5396" w:rsidRPr="0009527F" w14:paraId="49B5BDD6" w14:textId="77777777" w:rsidTr="00705298">
        <w:trPr>
          <w:trHeight w:val="342"/>
          <w:jc w:val="center"/>
        </w:trPr>
        <w:tc>
          <w:tcPr>
            <w:tcW w:w="3150" w:type="dxa"/>
            <w:vMerge w:val="restart"/>
          </w:tcPr>
          <w:p w14:paraId="49A79BD5" w14:textId="2DC9F8DA" w:rsidR="00357934" w:rsidRDefault="00FC38FD" w:rsidP="00ED4A18">
            <w:pPr>
              <w:pStyle w:val="Heading1Alt"/>
              <w:spacing w:before="0"/>
            </w:pPr>
            <w:r>
              <w:t>PROGRAMMING SKILLS</w:t>
            </w:r>
          </w:p>
          <w:p w14:paraId="385C7D57" w14:textId="5B34F656" w:rsidR="00FC38FD" w:rsidRDefault="00401F07" w:rsidP="00FC38FD"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19DB16BD" wp14:editId="0B8EFFEE">
                  <wp:extent cx="1943100" cy="15240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2850FB2D" w14:textId="4700D733" w:rsidR="00E932BF" w:rsidRDefault="00D14B48" w:rsidP="00E932BF">
            <w:pPr>
              <w:pStyle w:val="Heading1Alt"/>
              <w:spacing w:before="0"/>
            </w:pPr>
            <w:r>
              <w:t>OTHER SKILLS</w:t>
            </w:r>
          </w:p>
          <w:p w14:paraId="6117BE23" w14:textId="7BC4D657" w:rsidR="00E932BF" w:rsidRDefault="00E932BF" w:rsidP="00ED4A18">
            <w:pPr>
              <w:pStyle w:val="Heading1Alt"/>
              <w:spacing w:before="0"/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95FC855" wp14:editId="6E0336CF">
                  <wp:extent cx="1943100" cy="1657350"/>
                  <wp:effectExtent l="0" t="0" r="0" b="0"/>
                  <wp:docPr id="3" name="Chart 3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14:paraId="3F9EB8D0" w14:textId="5B2C7986" w:rsidR="00E33B4B" w:rsidRPr="00E33B4B" w:rsidRDefault="005F3951" w:rsidP="00E33B4B">
            <w:pPr>
              <w:pStyle w:val="Heading1Alt"/>
            </w:pPr>
            <w:r>
              <w:t>CONTACT</w:t>
            </w:r>
            <w:r w:rsidR="009333AD">
              <w:t xml:space="preserve"> INFORMATION</w:t>
            </w:r>
          </w:p>
          <w:p w14:paraId="4724ECE9" w14:textId="77777777" w:rsidR="00E33B4B" w:rsidRPr="009333AD" w:rsidRDefault="00E33B4B" w:rsidP="00E33B4B">
            <w:pPr>
              <w:pStyle w:val="Heading2Alt"/>
              <w:spacing w:after="0"/>
              <w:rPr>
                <w:color w:val="000000" w:themeColor="text1"/>
              </w:rPr>
            </w:pPr>
            <w:r w:rsidRPr="009333AD">
              <w:rPr>
                <w:b/>
                <w:color w:val="000000" w:themeColor="text1"/>
              </w:rPr>
              <w:t>PHONE</w:t>
            </w:r>
          </w:p>
          <w:p w14:paraId="08B5C04B" w14:textId="4401CB0A" w:rsidR="00E33B4B" w:rsidRDefault="00E33B4B" w:rsidP="00E33B4B">
            <w:r>
              <w:t>1-716-462-7619</w:t>
            </w:r>
          </w:p>
          <w:p w14:paraId="13D71015" w14:textId="77777777" w:rsidR="0035434D" w:rsidRDefault="0035434D" w:rsidP="00E33B4B"/>
          <w:p w14:paraId="780B3C40" w14:textId="77777777" w:rsidR="006F5396" w:rsidRPr="009333AD" w:rsidRDefault="006F5396" w:rsidP="006F5396">
            <w:pPr>
              <w:pStyle w:val="Heading2Alt"/>
              <w:spacing w:after="0"/>
              <w:rPr>
                <w:color w:val="000000" w:themeColor="text1"/>
              </w:rPr>
            </w:pPr>
            <w:r w:rsidRPr="009333AD">
              <w:rPr>
                <w:b/>
                <w:color w:val="000000" w:themeColor="text1"/>
              </w:rPr>
              <w:t>ADDRESS</w:t>
            </w:r>
          </w:p>
          <w:p w14:paraId="62135510" w14:textId="77777777" w:rsidR="006F5396" w:rsidRDefault="009F2B8C" w:rsidP="006F5396">
            <w:r>
              <w:t>13 Naples Drive</w:t>
            </w:r>
          </w:p>
          <w:p w14:paraId="1AB343B8" w14:textId="77777777" w:rsidR="006F5396" w:rsidRDefault="009F2B8C" w:rsidP="006F5396">
            <w:r>
              <w:t>West Seneca, NY, 14224</w:t>
            </w:r>
          </w:p>
          <w:p w14:paraId="14A023D4" w14:textId="3C90BA1D" w:rsidR="006F5396" w:rsidRDefault="009F2B8C" w:rsidP="00E33B4B">
            <w:r>
              <w:t>United States of America</w:t>
            </w:r>
          </w:p>
          <w:p w14:paraId="1740C520" w14:textId="77777777" w:rsidR="0035434D" w:rsidRPr="005F3951" w:rsidRDefault="0035434D" w:rsidP="00E33B4B"/>
          <w:p w14:paraId="5E8B30D7" w14:textId="77777777" w:rsidR="006F5396" w:rsidRPr="009333AD" w:rsidRDefault="006F5396" w:rsidP="006F5396">
            <w:pPr>
              <w:pStyle w:val="Heading2Alt"/>
              <w:spacing w:after="0"/>
              <w:rPr>
                <w:color w:val="000000" w:themeColor="text1"/>
              </w:rPr>
            </w:pPr>
            <w:r w:rsidRPr="009333AD">
              <w:rPr>
                <w:b/>
                <w:color w:val="000000" w:themeColor="text1"/>
              </w:rPr>
              <w:t>EMAIL</w:t>
            </w:r>
          </w:p>
          <w:p w14:paraId="79224ED5" w14:textId="2AD72741" w:rsidR="006F5396" w:rsidRDefault="006F5396" w:rsidP="005F3951">
            <w:r>
              <w:t>p</w:t>
            </w:r>
            <w:r w:rsidRPr="007F30DC">
              <w:t>athosking1@gmail.com</w:t>
            </w:r>
          </w:p>
          <w:p w14:paraId="1B09BF28" w14:textId="77777777" w:rsidR="0035434D" w:rsidRPr="005F3951" w:rsidRDefault="0035434D" w:rsidP="005F3951"/>
          <w:p w14:paraId="34373CB6" w14:textId="77777777" w:rsidR="006F5396" w:rsidRPr="009333AD" w:rsidRDefault="006F5396" w:rsidP="006F5396">
            <w:pPr>
              <w:pStyle w:val="Heading2Alt"/>
              <w:spacing w:after="0"/>
              <w:rPr>
                <w:color w:val="000000" w:themeColor="text1"/>
              </w:rPr>
            </w:pPr>
            <w:r w:rsidRPr="009333AD">
              <w:rPr>
                <w:b/>
                <w:color w:val="000000" w:themeColor="text1"/>
              </w:rPr>
              <w:t>WEBSITE</w:t>
            </w:r>
          </w:p>
          <w:p w14:paraId="4620EB5B" w14:textId="64CCC8DF" w:rsidR="006F5396" w:rsidRPr="00F079F2" w:rsidRDefault="006F5396" w:rsidP="006F5396">
            <w:r>
              <w:t>http</w:t>
            </w:r>
            <w:r w:rsidR="00792920">
              <w:t>s</w:t>
            </w:r>
            <w:r>
              <w:t>://www.pathosking.com</w:t>
            </w:r>
          </w:p>
        </w:tc>
        <w:tc>
          <w:tcPr>
            <w:tcW w:w="270" w:type="dxa"/>
          </w:tcPr>
          <w:p w14:paraId="77F1E8B5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Align w:val="center"/>
          </w:tcPr>
          <w:p w14:paraId="1679621D" w14:textId="041A97FB" w:rsidR="006F5396" w:rsidRPr="00F079F2" w:rsidRDefault="00F66D85" w:rsidP="00F079F2">
            <w:pPr>
              <w:pStyle w:val="Heading1"/>
            </w:pPr>
            <w:r>
              <w:t>EDUCATION</w:t>
            </w:r>
          </w:p>
        </w:tc>
      </w:tr>
      <w:tr w:rsidR="00F079F2" w:rsidRPr="00F079F2" w14:paraId="409E3CC7" w14:textId="77777777" w:rsidTr="00C01665">
        <w:trPr>
          <w:gridAfter w:val="1"/>
          <w:wAfter w:w="20" w:type="dxa"/>
          <w:trHeight w:val="2268"/>
          <w:jc w:val="center"/>
        </w:trPr>
        <w:tc>
          <w:tcPr>
            <w:tcW w:w="3150" w:type="dxa"/>
            <w:vMerge/>
          </w:tcPr>
          <w:p w14:paraId="5C40A9A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37B8A57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41B07224" w14:textId="2A9AEAF3" w:rsidR="001A43E2" w:rsidRDefault="001A43E2" w:rsidP="001A43E2">
            <w:pPr>
              <w:pStyle w:val="JobDetails"/>
            </w:pPr>
            <w:r w:rsidRPr="00F2581E">
              <w:rPr>
                <w:b/>
              </w:rPr>
              <w:t>Monroe Community College</w:t>
            </w:r>
            <w:r w:rsidRPr="00F079F2">
              <w:t xml:space="preserve">, </w:t>
            </w:r>
            <w:r>
              <w:t>Rochester, New York</w:t>
            </w:r>
            <w:r w:rsidR="00BC3163">
              <w:t xml:space="preserve"> | 2014</w:t>
            </w:r>
            <w:r w:rsidR="00E87F84">
              <w:t xml:space="preserve"> </w:t>
            </w:r>
            <w:r w:rsidR="00B07C7C">
              <w:t>–</w:t>
            </w:r>
            <w:r w:rsidR="00E87F84">
              <w:t xml:space="preserve"> </w:t>
            </w:r>
            <w:r w:rsidR="00BC3163">
              <w:t>2015</w:t>
            </w:r>
          </w:p>
          <w:p w14:paraId="3ABCA043" w14:textId="3B9A05FB" w:rsidR="00BC3163" w:rsidRDefault="00BC3163" w:rsidP="001A43E2">
            <w:pPr>
              <w:pStyle w:val="JobDetails"/>
            </w:pPr>
            <w:r>
              <w:t>Field of Study; Computer Science</w:t>
            </w:r>
          </w:p>
          <w:p w14:paraId="0881F609" w14:textId="7FDC1FCB" w:rsidR="001A43E2" w:rsidRDefault="004E0BE9" w:rsidP="001A43E2">
            <w:pPr>
              <w:pStyle w:val="JobDetails"/>
            </w:pPr>
            <w:r>
              <w:t>Officer of the Electronic Gaming Society</w:t>
            </w:r>
          </w:p>
          <w:p w14:paraId="7CC85FA7" w14:textId="77777777" w:rsidR="00AE2CE9" w:rsidRDefault="00AE2CE9" w:rsidP="00AE2CE9">
            <w:pPr>
              <w:pStyle w:val="JobDetails"/>
            </w:pPr>
          </w:p>
          <w:p w14:paraId="2E0A8633" w14:textId="3B57D442" w:rsidR="00AE2CE9" w:rsidRDefault="00AE2CE9" w:rsidP="00AE2CE9">
            <w:pPr>
              <w:pStyle w:val="JobDetails"/>
            </w:pPr>
            <w:r>
              <w:rPr>
                <w:b/>
              </w:rPr>
              <w:t>Erie</w:t>
            </w:r>
            <w:r w:rsidRPr="00F2581E">
              <w:rPr>
                <w:b/>
              </w:rPr>
              <w:t xml:space="preserve"> Community College</w:t>
            </w:r>
            <w:r w:rsidRPr="00F079F2">
              <w:t xml:space="preserve">, </w:t>
            </w:r>
            <w:r>
              <w:t>Buffalo, New York</w:t>
            </w:r>
            <w:r w:rsidR="006B59F5">
              <w:t xml:space="preserve"> | 2015 – 2016</w:t>
            </w:r>
          </w:p>
          <w:p w14:paraId="615A9189" w14:textId="4EE6A6FE" w:rsidR="00BC3163" w:rsidRDefault="00BC3163" w:rsidP="00AE2CE9">
            <w:pPr>
              <w:pStyle w:val="JobDetails"/>
            </w:pPr>
            <w:r>
              <w:t xml:space="preserve">Field of Study; </w:t>
            </w:r>
            <w:r w:rsidR="004978A7">
              <w:t>Computer Science, Liberal Arts</w:t>
            </w:r>
          </w:p>
          <w:p w14:paraId="60D0EB10" w14:textId="77777777" w:rsidR="001A43E2" w:rsidRDefault="001A43E2" w:rsidP="00A869E9">
            <w:pPr>
              <w:pStyle w:val="JobDetails"/>
            </w:pPr>
          </w:p>
          <w:p w14:paraId="2062C8AD" w14:textId="1FD2288F" w:rsidR="00F079F2" w:rsidRDefault="0068607D" w:rsidP="00C01665">
            <w:pPr>
              <w:pStyle w:val="JobDetails"/>
            </w:pPr>
            <w:r>
              <w:rPr>
                <w:b/>
              </w:rPr>
              <w:t>State University of New York at Fredonia</w:t>
            </w:r>
            <w:r w:rsidR="001A43E2" w:rsidRPr="00F079F2">
              <w:t xml:space="preserve">, </w:t>
            </w:r>
            <w:r>
              <w:t>Fredonia</w:t>
            </w:r>
            <w:r w:rsidR="001A43E2">
              <w:t>, New York</w:t>
            </w:r>
            <w:r w:rsidR="00D646E1">
              <w:t xml:space="preserve"> | </w:t>
            </w:r>
            <w:r w:rsidR="001A43E2">
              <w:t>201</w:t>
            </w:r>
            <w:r w:rsidR="0068574A">
              <w:t>6</w:t>
            </w:r>
            <w:r w:rsidR="001A43E2">
              <w:t xml:space="preserve"> – </w:t>
            </w:r>
            <w:r w:rsidR="00BC3163">
              <w:t>present</w:t>
            </w:r>
          </w:p>
          <w:p w14:paraId="4996FE15" w14:textId="40645EF5" w:rsidR="004978A7" w:rsidRPr="00C01665" w:rsidRDefault="00C86C84" w:rsidP="00C01665">
            <w:pPr>
              <w:pStyle w:val="JobDetails"/>
            </w:pPr>
            <w:r>
              <w:t>Field of Study; Computer Science</w:t>
            </w:r>
          </w:p>
        </w:tc>
      </w:tr>
      <w:tr w:rsidR="006F5396" w:rsidRPr="00F079F2" w14:paraId="399CB6DD" w14:textId="77777777" w:rsidTr="006D7FFE">
        <w:trPr>
          <w:trHeight w:val="612"/>
          <w:jc w:val="center"/>
        </w:trPr>
        <w:tc>
          <w:tcPr>
            <w:tcW w:w="3150" w:type="dxa"/>
            <w:vMerge/>
          </w:tcPr>
          <w:p w14:paraId="118E6D45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2002B4C7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Align w:val="center"/>
          </w:tcPr>
          <w:p w14:paraId="22DDFF6D" w14:textId="095C03EC" w:rsidR="006F5396" w:rsidRPr="00F079F2" w:rsidRDefault="00666994" w:rsidP="00F079F2">
            <w:pPr>
              <w:pStyle w:val="Heading1"/>
            </w:pPr>
            <w:r>
              <w:t>FREELANCE</w:t>
            </w:r>
          </w:p>
        </w:tc>
      </w:tr>
      <w:tr w:rsidR="00F079F2" w:rsidRPr="00F079F2" w14:paraId="31EB9777" w14:textId="77777777" w:rsidTr="001E3C7F">
        <w:trPr>
          <w:gridAfter w:val="1"/>
          <w:wAfter w:w="20" w:type="dxa"/>
          <w:trHeight w:val="1368"/>
          <w:jc w:val="center"/>
        </w:trPr>
        <w:tc>
          <w:tcPr>
            <w:tcW w:w="3150" w:type="dxa"/>
            <w:vMerge/>
          </w:tcPr>
          <w:p w14:paraId="4C2013F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05AA3F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40D19458" w14:textId="4D0EE9AE" w:rsidR="006C40A7" w:rsidRPr="009333AD" w:rsidRDefault="006C40A7" w:rsidP="009333AD">
            <w:pPr>
              <w:pStyle w:val="JobDetails"/>
              <w:rPr>
                <w:b/>
              </w:rPr>
            </w:pPr>
            <w:r w:rsidRPr="00133614">
              <w:rPr>
                <w:b/>
              </w:rPr>
              <w:t>Spreadsheet Development and IT Assistance</w:t>
            </w:r>
            <w:r w:rsidR="00B026B2">
              <w:rPr>
                <w:b/>
              </w:rPr>
              <w:t xml:space="preserve"> </w:t>
            </w:r>
            <w:r w:rsidR="00B026B2" w:rsidRPr="00B026B2">
              <w:t>| 2017</w:t>
            </w:r>
            <w:r w:rsidR="00A76E93">
              <w:t xml:space="preserve"> – </w:t>
            </w:r>
            <w:r w:rsidR="00B026B2" w:rsidRPr="00B026B2">
              <w:t>present</w:t>
            </w:r>
          </w:p>
          <w:p w14:paraId="5E4FCCA3" w14:textId="77777777" w:rsidR="004978A7" w:rsidRDefault="006C40A7" w:rsidP="004978A7">
            <w:pPr>
              <w:pStyle w:val="JobDetails"/>
              <w:numPr>
                <w:ilvl w:val="0"/>
                <w:numId w:val="24"/>
              </w:numPr>
            </w:pPr>
            <w:r>
              <w:t>Co-</w:t>
            </w:r>
            <w:r w:rsidR="004978A7">
              <w:t xml:space="preserve">authored </w:t>
            </w:r>
            <w:r>
              <w:t>spreadsheet</w:t>
            </w:r>
            <w:r w:rsidR="004978A7">
              <w:t xml:space="preserve"> series</w:t>
            </w:r>
            <w:r>
              <w:t xml:space="preserve"> for </w:t>
            </w:r>
            <w:r w:rsidR="004978A7">
              <w:t>multi-organization client</w:t>
            </w:r>
          </w:p>
          <w:p w14:paraId="1092C6BF" w14:textId="77777777" w:rsidR="00211910" w:rsidRDefault="00D359FA" w:rsidP="00211910">
            <w:pPr>
              <w:pStyle w:val="JobDetails"/>
              <w:numPr>
                <w:ilvl w:val="1"/>
                <w:numId w:val="24"/>
              </w:numPr>
            </w:pPr>
            <w:r>
              <w:t>Sheets</w:t>
            </w:r>
            <w:r w:rsidR="00FD1150">
              <w:t xml:space="preserve"> automated </w:t>
            </w:r>
            <w:r w:rsidR="00211910">
              <w:t xml:space="preserve">and streamlined </w:t>
            </w:r>
            <w:r w:rsidR="00FD1150">
              <w:t>to</w:t>
            </w:r>
            <w:r w:rsidR="00211910">
              <w:t xml:space="preserve"> enhance productivity and </w:t>
            </w:r>
            <w:r w:rsidR="00FD1150">
              <w:t>efficiency</w:t>
            </w:r>
          </w:p>
          <w:p w14:paraId="287BD6C9" w14:textId="6AA46931" w:rsidR="004978A7" w:rsidRPr="006C40A7" w:rsidRDefault="00B026B2" w:rsidP="004978A7">
            <w:pPr>
              <w:pStyle w:val="JobDetails"/>
              <w:numPr>
                <w:ilvl w:val="1"/>
                <w:numId w:val="24"/>
              </w:numPr>
            </w:pPr>
            <w:r>
              <w:t>Worked in a consultant capacity; ensured program’s continued success</w:t>
            </w:r>
          </w:p>
        </w:tc>
      </w:tr>
      <w:tr w:rsidR="006F5396" w:rsidRPr="00F079F2" w14:paraId="48969CB3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361E7DC8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4ACC3B6C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 w:val="restart"/>
            <w:vAlign w:val="center"/>
          </w:tcPr>
          <w:p w14:paraId="181068F1" w14:textId="328269E7" w:rsidR="006F5396" w:rsidRPr="00F079F2" w:rsidRDefault="00666994" w:rsidP="00F079F2">
            <w:pPr>
              <w:pStyle w:val="Heading1"/>
            </w:pPr>
            <w:r>
              <w:t>PROJECTS</w:t>
            </w:r>
          </w:p>
        </w:tc>
      </w:tr>
      <w:tr w:rsidR="006F5396" w:rsidRPr="00F079F2" w14:paraId="0C024792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55064CE0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6DC02303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/>
          </w:tcPr>
          <w:p w14:paraId="7F0C0AAB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66030D7D" w14:textId="77777777" w:rsidTr="001E3C7F">
        <w:trPr>
          <w:gridAfter w:val="1"/>
          <w:wAfter w:w="20" w:type="dxa"/>
          <w:trHeight w:val="2592"/>
          <w:jc w:val="center"/>
        </w:trPr>
        <w:tc>
          <w:tcPr>
            <w:tcW w:w="3150" w:type="dxa"/>
            <w:vMerge/>
          </w:tcPr>
          <w:p w14:paraId="4E8072D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30C2BB4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04306177" w14:textId="77777777" w:rsidR="00D23409" w:rsidRPr="00D23409" w:rsidRDefault="00D23409" w:rsidP="00D23409">
            <w:pPr>
              <w:pStyle w:val="JobDetails"/>
              <w:rPr>
                <w:b/>
              </w:rPr>
            </w:pPr>
            <w:r>
              <w:rPr>
                <w:b/>
              </w:rPr>
              <w:t xml:space="preserve">AI Pathfinding Demonstration Application </w:t>
            </w:r>
            <w:r>
              <w:t>| 2017</w:t>
            </w:r>
          </w:p>
          <w:p w14:paraId="4F17D704" w14:textId="77777777" w:rsidR="00D23409" w:rsidRPr="00F079F2" w:rsidRDefault="00D23409" w:rsidP="00D23409">
            <w:pPr>
              <w:pStyle w:val="JobDetails"/>
              <w:numPr>
                <w:ilvl w:val="0"/>
                <w:numId w:val="23"/>
              </w:numPr>
            </w:pPr>
            <w:r>
              <w:t>Programmed using C++</w:t>
            </w:r>
          </w:p>
          <w:p w14:paraId="60A0848D" w14:textId="779D44C3" w:rsidR="00D23409" w:rsidRDefault="00D23409" w:rsidP="00D23409">
            <w:pPr>
              <w:pStyle w:val="JobDetails"/>
              <w:numPr>
                <w:ilvl w:val="0"/>
                <w:numId w:val="23"/>
              </w:numPr>
            </w:pPr>
            <w:r>
              <w:t>Created a small application to demonstrate different pathfinding approaches</w:t>
            </w:r>
          </w:p>
          <w:p w14:paraId="0909F5BC" w14:textId="35A0DF24" w:rsidR="00D23409" w:rsidRDefault="00D23409" w:rsidP="00D23409">
            <w:pPr>
              <w:pStyle w:val="JobDetails"/>
              <w:numPr>
                <w:ilvl w:val="0"/>
                <w:numId w:val="23"/>
              </w:numPr>
            </w:pPr>
            <w:r>
              <w:t>Utilizes various Microsoft Windows features in order to better display results</w:t>
            </w:r>
          </w:p>
          <w:p w14:paraId="3E880B90" w14:textId="77777777" w:rsidR="00D23409" w:rsidRDefault="00D23409" w:rsidP="00932A7E">
            <w:pPr>
              <w:pStyle w:val="JobDetails"/>
              <w:rPr>
                <w:b/>
              </w:rPr>
            </w:pPr>
          </w:p>
          <w:p w14:paraId="35AF97E2" w14:textId="08B90F2E" w:rsidR="00DE4957" w:rsidRPr="00DE4957" w:rsidRDefault="00932A7E" w:rsidP="00932A7E">
            <w:pPr>
              <w:pStyle w:val="JobDetails"/>
              <w:rPr>
                <w:b/>
              </w:rPr>
            </w:pPr>
            <w:r>
              <w:rPr>
                <w:b/>
              </w:rPr>
              <w:t>Machine Learning with Unity and TensorFlow</w:t>
            </w:r>
            <w:r w:rsidR="00DE4957">
              <w:rPr>
                <w:b/>
              </w:rPr>
              <w:t xml:space="preserve"> </w:t>
            </w:r>
            <w:r w:rsidR="00DE4957" w:rsidRPr="00DE4957">
              <w:t xml:space="preserve">| </w:t>
            </w:r>
            <w:r>
              <w:t>2018</w:t>
            </w:r>
          </w:p>
          <w:p w14:paraId="2A030C8B" w14:textId="645072B7" w:rsidR="00932A7E" w:rsidRPr="00F079F2" w:rsidRDefault="00932A7E" w:rsidP="00DE4957">
            <w:pPr>
              <w:pStyle w:val="JobDetails"/>
              <w:numPr>
                <w:ilvl w:val="0"/>
                <w:numId w:val="23"/>
              </w:numPr>
            </w:pPr>
            <w:r>
              <w:t>Programmed using C#</w:t>
            </w:r>
          </w:p>
          <w:p w14:paraId="5204FB59" w14:textId="7CBEC381" w:rsidR="00932A7E" w:rsidRDefault="00932A7E" w:rsidP="00E4152C">
            <w:pPr>
              <w:pStyle w:val="JobDetails"/>
              <w:numPr>
                <w:ilvl w:val="0"/>
                <w:numId w:val="23"/>
              </w:numPr>
            </w:pPr>
            <w:r>
              <w:t>Created two experimental scenarios to test reinforcement learning</w:t>
            </w:r>
          </w:p>
          <w:p w14:paraId="242B70C8" w14:textId="3D5F3848" w:rsidR="00932A7E" w:rsidRDefault="00932A7E" w:rsidP="00E4152C">
            <w:pPr>
              <w:pStyle w:val="JobDetails"/>
              <w:numPr>
                <w:ilvl w:val="0"/>
                <w:numId w:val="23"/>
              </w:numPr>
            </w:pPr>
            <w:r>
              <w:t>First scenario mimicked a dog returning</w:t>
            </w:r>
            <w:r w:rsidR="002D7721">
              <w:t xml:space="preserve"> to their </w:t>
            </w:r>
            <w:r>
              <w:t>owner</w:t>
            </w:r>
          </w:p>
          <w:p w14:paraId="1A918A36" w14:textId="08FEE4EC" w:rsidR="004845E7" w:rsidRDefault="00932A7E" w:rsidP="004845E7">
            <w:pPr>
              <w:pStyle w:val="JobDetails"/>
              <w:numPr>
                <w:ilvl w:val="0"/>
                <w:numId w:val="23"/>
              </w:numPr>
            </w:pPr>
            <w:r>
              <w:t>Second scenario involved an agent pushing a box out of a designated area</w:t>
            </w:r>
          </w:p>
          <w:p w14:paraId="3996B74E" w14:textId="70531586" w:rsidR="004845E7" w:rsidRPr="00A33FAC" w:rsidRDefault="004845E7" w:rsidP="004845E7">
            <w:pPr>
              <w:pStyle w:val="JobDetails"/>
            </w:pPr>
          </w:p>
        </w:tc>
      </w:tr>
      <w:tr w:rsidR="00C7611B" w:rsidRPr="00F079F2" w14:paraId="67FBCD66" w14:textId="77777777" w:rsidTr="00182E00">
        <w:trPr>
          <w:gridAfter w:val="1"/>
          <w:wAfter w:w="20" w:type="dxa"/>
          <w:trHeight w:val="274"/>
          <w:jc w:val="center"/>
        </w:trPr>
        <w:tc>
          <w:tcPr>
            <w:tcW w:w="3150" w:type="dxa"/>
            <w:vMerge/>
          </w:tcPr>
          <w:p w14:paraId="426C445B" w14:textId="77777777" w:rsidR="00C7611B" w:rsidRPr="00F079F2" w:rsidRDefault="00C7611B" w:rsidP="00C7611B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4E8737CA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  <w:vAlign w:val="center"/>
          </w:tcPr>
          <w:p w14:paraId="34742D54" w14:textId="7B9BA8B1" w:rsidR="00C7611B" w:rsidRDefault="0023146F" w:rsidP="00C7611B">
            <w:pPr>
              <w:pStyle w:val="Heading1"/>
            </w:pPr>
            <w:r>
              <w:t>INTERESTS</w:t>
            </w:r>
          </w:p>
        </w:tc>
      </w:tr>
      <w:tr w:rsidR="00C7611B" w:rsidRPr="00F079F2" w14:paraId="5F744C46" w14:textId="77777777" w:rsidTr="0023146F">
        <w:trPr>
          <w:gridAfter w:val="1"/>
          <w:wAfter w:w="20" w:type="dxa"/>
          <w:trHeight w:val="1710"/>
          <w:jc w:val="center"/>
        </w:trPr>
        <w:tc>
          <w:tcPr>
            <w:tcW w:w="3150" w:type="dxa"/>
            <w:vMerge/>
          </w:tcPr>
          <w:p w14:paraId="46E14AFF" w14:textId="77777777" w:rsidR="00C7611B" w:rsidRPr="00F079F2" w:rsidRDefault="00C7611B" w:rsidP="00C7611B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4C06F998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22964FBF" w14:textId="0C67E679" w:rsidR="00512322" w:rsidRDefault="00512322" w:rsidP="00512322">
            <w:r>
              <w:t>Database Design and Management</w:t>
            </w:r>
          </w:p>
          <w:p w14:paraId="09016A8E" w14:textId="18DCD34D" w:rsidR="009067F6" w:rsidRDefault="00C9357F" w:rsidP="009067F6">
            <w:pPr>
              <w:pStyle w:val="ListParagraph"/>
              <w:numPr>
                <w:ilvl w:val="0"/>
                <w:numId w:val="26"/>
              </w:numPr>
            </w:pPr>
            <w:r>
              <w:t>Enjoy many facets of working with data, from spreadsheets to SQL databases</w:t>
            </w:r>
          </w:p>
          <w:p w14:paraId="553324EF" w14:textId="369A9F24" w:rsidR="0008311E" w:rsidRDefault="00512322" w:rsidP="0008311E">
            <w:r>
              <w:t>Artificial Intelligence</w:t>
            </w:r>
            <w:r w:rsidR="0008311E">
              <w:t xml:space="preserve"> </w:t>
            </w:r>
          </w:p>
          <w:p w14:paraId="7B7E0E40" w14:textId="63FD1B73" w:rsidR="00512322" w:rsidRDefault="00BE0BE7" w:rsidP="00512322">
            <w:pPr>
              <w:pStyle w:val="ListParagraph"/>
              <w:numPr>
                <w:ilvl w:val="0"/>
                <w:numId w:val="26"/>
              </w:numPr>
            </w:pPr>
            <w:r>
              <w:t>Enjoy researching and implementing various A.I. agents</w:t>
            </w:r>
          </w:p>
          <w:p w14:paraId="64D7E9F0" w14:textId="2A293060" w:rsidR="0008311E" w:rsidRDefault="00512322" w:rsidP="0008311E">
            <w:r>
              <w:t>Video Game Development</w:t>
            </w:r>
            <w:r w:rsidR="0008311E">
              <w:t xml:space="preserve"> </w:t>
            </w:r>
          </w:p>
          <w:p w14:paraId="2DF5B279" w14:textId="2F98D3E1" w:rsidR="00512322" w:rsidRDefault="00D5742A" w:rsidP="00512322">
            <w:pPr>
              <w:pStyle w:val="ListParagraph"/>
              <w:numPr>
                <w:ilvl w:val="0"/>
                <w:numId w:val="26"/>
              </w:numPr>
            </w:pPr>
            <w:r>
              <w:t>Officer of Electronic Gaming Society; Monroe Community College</w:t>
            </w:r>
          </w:p>
          <w:p w14:paraId="1505198F" w14:textId="7C7C74A8" w:rsidR="00D5742A" w:rsidRDefault="00D5742A" w:rsidP="00512322">
            <w:pPr>
              <w:pStyle w:val="ListParagraph"/>
              <w:numPr>
                <w:ilvl w:val="0"/>
                <w:numId w:val="26"/>
              </w:numPr>
            </w:pPr>
            <w:r>
              <w:t>Enjoy creating small video games, primarily using the Unity Engine</w:t>
            </w:r>
          </w:p>
          <w:p w14:paraId="6FA0F6C4" w14:textId="471601E9" w:rsidR="0008311E" w:rsidRDefault="00B01B56" w:rsidP="0008311E">
            <w:r>
              <w:t>Hiking</w:t>
            </w:r>
            <w:r w:rsidR="0008311E">
              <w:t xml:space="preserve"> </w:t>
            </w:r>
          </w:p>
          <w:p w14:paraId="50D864CC" w14:textId="77378D29" w:rsidR="00512322" w:rsidRDefault="002C2373" w:rsidP="008131A2">
            <w:pPr>
              <w:pStyle w:val="ListParagraph"/>
              <w:numPr>
                <w:ilvl w:val="0"/>
                <w:numId w:val="26"/>
              </w:numPr>
            </w:pPr>
            <w:r>
              <w:t>Take small day trips to various parks to explore</w:t>
            </w:r>
          </w:p>
          <w:p w14:paraId="09319C4F" w14:textId="53A4AD80" w:rsidR="0008311E" w:rsidRDefault="00B01B56" w:rsidP="0008311E">
            <w:r>
              <w:t>Cooking</w:t>
            </w:r>
            <w:r w:rsidR="0008311E">
              <w:t xml:space="preserve"> </w:t>
            </w:r>
          </w:p>
          <w:p w14:paraId="708243B8" w14:textId="5AEE3D43" w:rsidR="00B01B56" w:rsidRDefault="00825E39" w:rsidP="008131A2">
            <w:pPr>
              <w:pStyle w:val="ListParagraph"/>
              <w:numPr>
                <w:ilvl w:val="0"/>
                <w:numId w:val="26"/>
              </w:numPr>
            </w:pPr>
            <w:r>
              <w:t>Enjoy cooking healthy meals</w:t>
            </w:r>
            <w:r w:rsidR="008375CB">
              <w:t xml:space="preserve"> and tasty</w:t>
            </w:r>
          </w:p>
          <w:p w14:paraId="42A217B5" w14:textId="4CF1F596" w:rsidR="00825E39" w:rsidRPr="00F079F2" w:rsidRDefault="00825E39" w:rsidP="008131A2">
            <w:pPr>
              <w:pStyle w:val="ListParagraph"/>
              <w:numPr>
                <w:ilvl w:val="0"/>
                <w:numId w:val="26"/>
              </w:numPr>
            </w:pPr>
            <w:r>
              <w:t>Researching</w:t>
            </w:r>
            <w:r w:rsidR="008375CB">
              <w:t xml:space="preserve"> automated plant cultivator for a D.I.Y. project</w:t>
            </w:r>
            <w:bookmarkStart w:id="0" w:name="_GoBack"/>
            <w:bookmarkEnd w:id="0"/>
          </w:p>
        </w:tc>
      </w:tr>
      <w:tr w:rsidR="00C7611B" w:rsidRPr="00F079F2" w14:paraId="79395345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1189A805" w14:textId="77777777" w:rsidR="00C7611B" w:rsidRPr="00F079F2" w:rsidRDefault="00C7611B" w:rsidP="00C7611B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68FF95AA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 w:val="restart"/>
            <w:vAlign w:val="center"/>
          </w:tcPr>
          <w:p w14:paraId="301D9066" w14:textId="375C39B9" w:rsidR="00C7611B" w:rsidRPr="00F079F2" w:rsidRDefault="00666994" w:rsidP="00C7611B">
            <w:pPr>
              <w:pStyle w:val="Heading1"/>
            </w:pPr>
            <w:r>
              <w:t>REFERENCES</w:t>
            </w:r>
          </w:p>
        </w:tc>
      </w:tr>
      <w:tr w:rsidR="00C7611B" w:rsidRPr="00F079F2" w14:paraId="0F7238F1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273C8371" w14:textId="77777777" w:rsidR="00C7611B" w:rsidRPr="00F079F2" w:rsidRDefault="00C7611B" w:rsidP="00C7611B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578B45D0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/>
          </w:tcPr>
          <w:p w14:paraId="15022C82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C7611B" w:rsidRPr="00F079F2" w14:paraId="27976FE9" w14:textId="77777777" w:rsidTr="004403C0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vMerge/>
          </w:tcPr>
          <w:p w14:paraId="2BFF347E" w14:textId="77777777" w:rsidR="00C7611B" w:rsidRPr="00F079F2" w:rsidRDefault="00C7611B" w:rsidP="00C7611B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788D8F6D" w14:textId="77777777" w:rsidR="00C7611B" w:rsidRPr="00F079F2" w:rsidRDefault="00C7611B" w:rsidP="00C7611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69C437A4" w14:textId="618B00B9" w:rsidR="00C7611B" w:rsidRPr="00F079F2" w:rsidRDefault="00C7611B" w:rsidP="00C7611B">
            <w:pPr>
              <w:pStyle w:val="JobDetails"/>
            </w:pPr>
            <w:r>
              <w:t>Available upon request.</w:t>
            </w:r>
          </w:p>
        </w:tc>
      </w:tr>
    </w:tbl>
    <w:p w14:paraId="77AD159B" w14:textId="77777777" w:rsidR="00CE6104" w:rsidRPr="0006568A" w:rsidRDefault="00CE6104" w:rsidP="00AF5CD1"/>
    <w:sectPr w:rsidR="00CE6104" w:rsidRPr="0006568A" w:rsidSect="0085363C">
      <w:headerReference w:type="default" r:id="rId13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488E8" w14:textId="77777777" w:rsidR="00AA657C" w:rsidRDefault="00AA657C" w:rsidP="0085363C">
      <w:pPr>
        <w:spacing w:line="240" w:lineRule="auto"/>
      </w:pPr>
      <w:r>
        <w:separator/>
      </w:r>
    </w:p>
  </w:endnote>
  <w:endnote w:type="continuationSeparator" w:id="0">
    <w:p w14:paraId="39066CF4" w14:textId="77777777" w:rsidR="00AA657C" w:rsidRDefault="00AA657C" w:rsidP="008536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AC75A82-FBA1-4A24-99F8-739CD2EFFEAA}"/>
    <w:embedBold r:id="rId2" w:fontKey="{68D841AE-B3DA-4B2D-8612-C34B6B5331A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93CEE1C-961B-405C-BA93-C259AC3974C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58D472-B21A-43F3-B936-2E04A4607328}"/>
    <w:embedBold r:id="rId5" w:fontKey="{9C521DA5-97C8-4D57-953E-F7A1232F0C81}"/>
    <w:embedItalic r:id="rId6" w:fontKey="{8A97FECA-8F9E-4645-A9C3-7107FE8EBAA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AF82650-1373-4EC5-B031-7FFE668BF614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32216F5-A6BF-4E66-8382-5F2F760E16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33527" w14:textId="77777777" w:rsidR="00AA657C" w:rsidRDefault="00AA657C" w:rsidP="0085363C">
      <w:pPr>
        <w:spacing w:line="240" w:lineRule="auto"/>
      </w:pPr>
      <w:r>
        <w:separator/>
      </w:r>
    </w:p>
  </w:footnote>
  <w:footnote w:type="continuationSeparator" w:id="0">
    <w:p w14:paraId="4FEFE3BC" w14:textId="77777777" w:rsidR="00AA657C" w:rsidRDefault="00AA657C" w:rsidP="008536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12142" w14:textId="77777777" w:rsidR="0085363C" w:rsidRDefault="007F7865">
    <w:pPr>
      <w:pStyle w:val="Header"/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 wp14:anchorId="3A6DF544" wp14:editId="27671177">
              <wp:simplePos x="0" y="0"/>
              <wp:positionH relativeFrom="page">
                <wp:align>left</wp:align>
              </wp:positionH>
              <wp:positionV relativeFrom="paragraph">
                <wp:posOffset>219075</wp:posOffset>
              </wp:positionV>
              <wp:extent cx="2585720" cy="8682355"/>
              <wp:effectExtent l="0" t="0" r="5080" b="4445"/>
              <wp:wrapNone/>
              <wp:docPr id="17" name="Freeform 7" descr="Side panel accent box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585720" cy="8682355"/>
                      </a:xfrm>
                      <a:custGeom>
                        <a:avLst/>
                        <a:gdLst>
                          <a:gd name="T0" fmla="*/ 0 w 4077"/>
                          <a:gd name="T1" fmla="*/ 11388 h 11389"/>
                          <a:gd name="T2" fmla="*/ 4076 w 4077"/>
                          <a:gd name="T3" fmla="*/ 11388 h 11389"/>
                          <a:gd name="T4" fmla="*/ 4076 w 4077"/>
                          <a:gd name="T5" fmla="*/ 0 h 11389"/>
                          <a:gd name="T6" fmla="*/ 0 w 4077"/>
                          <a:gd name="T7" fmla="*/ 0 h 11389"/>
                          <a:gd name="T8" fmla="*/ 0 w 4077"/>
                          <a:gd name="T9" fmla="*/ 11388 h 11389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4077" h="11389">
                            <a:moveTo>
                              <a:pt x="0" y="11388"/>
                            </a:moveTo>
                            <a:lnTo>
                              <a:pt x="4076" y="11388"/>
                            </a:lnTo>
                            <a:lnTo>
                              <a:pt x="4076" y="0"/>
                            </a:lnTo>
                            <a:lnTo>
                              <a:pt x="0" y="0"/>
                            </a:lnTo>
                            <a:lnTo>
                              <a:pt x="0" y="11388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4BBD6C" id="Freeform 7" o:spid="_x0000_s1026" alt="Side panel accent box" style="position:absolute;margin-left:0;margin-top:17.25pt;width:203.6pt;height:683.65pt;z-index:-25165619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coordsize="4077,11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" path="m,11388r4076,l4076,,,,,11388xe" fillcolor="#d8d8d8 [2732]" stroked="f">
              <v:path arrowok="t" o:connecttype="custom" o:connectlocs="0,8681593;2585086,8681593;2585086,0;0,0;0,8681593" o:connectangles="0,0,0,0,0"/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2E80285"/>
    <w:multiLevelType w:val="hybridMultilevel"/>
    <w:tmpl w:val="F3A80FFE"/>
    <w:lvl w:ilvl="0" w:tplc="5D6A128C">
      <w:start w:val="2017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5D508B1"/>
    <w:multiLevelType w:val="hybridMultilevel"/>
    <w:tmpl w:val="503C7B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058BD1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000000" w:themeColor="text1"/>
        <w:sz w:val="14"/>
        <w:szCs w:val="1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0221422"/>
    <w:multiLevelType w:val="hybridMultilevel"/>
    <w:tmpl w:val="7DD82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33ED3"/>
    <w:multiLevelType w:val="hybridMultilevel"/>
    <w:tmpl w:val="CAA469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19"/>
  </w:num>
  <w:num w:numId="4">
    <w:abstractNumId w:val="15"/>
  </w:num>
  <w:num w:numId="5">
    <w:abstractNumId w:val="16"/>
  </w:num>
  <w:num w:numId="6">
    <w:abstractNumId w:val="23"/>
  </w:num>
  <w:num w:numId="7">
    <w:abstractNumId w:val="8"/>
  </w:num>
  <w:num w:numId="8">
    <w:abstractNumId w:val="13"/>
  </w:num>
  <w:num w:numId="9">
    <w:abstractNumId w:val="21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1"/>
  </w:num>
  <w:num w:numId="15">
    <w:abstractNumId w:val="10"/>
  </w:num>
  <w:num w:numId="16">
    <w:abstractNumId w:val="20"/>
  </w:num>
  <w:num w:numId="17">
    <w:abstractNumId w:val="4"/>
  </w:num>
  <w:num w:numId="18">
    <w:abstractNumId w:val="25"/>
  </w:num>
  <w:num w:numId="19">
    <w:abstractNumId w:val="22"/>
  </w:num>
  <w:num w:numId="20">
    <w:abstractNumId w:val="17"/>
  </w:num>
  <w:num w:numId="21">
    <w:abstractNumId w:val="24"/>
  </w:num>
  <w:num w:numId="22">
    <w:abstractNumId w:val="6"/>
  </w:num>
  <w:num w:numId="23">
    <w:abstractNumId w:val="12"/>
  </w:num>
  <w:num w:numId="24">
    <w:abstractNumId w:val="5"/>
  </w:num>
  <w:num w:numId="25">
    <w:abstractNumId w:val="1"/>
  </w:num>
  <w:num w:numId="26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7F"/>
    <w:rsid w:val="00000B13"/>
    <w:rsid w:val="000048E9"/>
    <w:rsid w:val="00014915"/>
    <w:rsid w:val="000442D7"/>
    <w:rsid w:val="000513C5"/>
    <w:rsid w:val="00052382"/>
    <w:rsid w:val="0006568A"/>
    <w:rsid w:val="00072A47"/>
    <w:rsid w:val="00076F0F"/>
    <w:rsid w:val="0008311E"/>
    <w:rsid w:val="00084253"/>
    <w:rsid w:val="0009527F"/>
    <w:rsid w:val="000A53A2"/>
    <w:rsid w:val="000B4D3B"/>
    <w:rsid w:val="000C55F7"/>
    <w:rsid w:val="000D1F49"/>
    <w:rsid w:val="000E1EF9"/>
    <w:rsid w:val="000E2090"/>
    <w:rsid w:val="000E36F7"/>
    <w:rsid w:val="000E63DD"/>
    <w:rsid w:val="000F3D37"/>
    <w:rsid w:val="0010566D"/>
    <w:rsid w:val="001224AE"/>
    <w:rsid w:val="00122972"/>
    <w:rsid w:val="00133614"/>
    <w:rsid w:val="00136F98"/>
    <w:rsid w:val="0016281A"/>
    <w:rsid w:val="00162E49"/>
    <w:rsid w:val="001727CA"/>
    <w:rsid w:val="00173355"/>
    <w:rsid w:val="00182E00"/>
    <w:rsid w:val="00187D40"/>
    <w:rsid w:val="0019331C"/>
    <w:rsid w:val="001A00E6"/>
    <w:rsid w:val="001A43E2"/>
    <w:rsid w:val="001A515F"/>
    <w:rsid w:val="001C40DE"/>
    <w:rsid w:val="001C4AC0"/>
    <w:rsid w:val="001E3C7F"/>
    <w:rsid w:val="00211910"/>
    <w:rsid w:val="00227779"/>
    <w:rsid w:val="0023146F"/>
    <w:rsid w:val="0023577B"/>
    <w:rsid w:val="002517FA"/>
    <w:rsid w:val="0027306B"/>
    <w:rsid w:val="002C2373"/>
    <w:rsid w:val="002C4973"/>
    <w:rsid w:val="002C56E6"/>
    <w:rsid w:val="002D34AD"/>
    <w:rsid w:val="002D7721"/>
    <w:rsid w:val="00313217"/>
    <w:rsid w:val="003164C3"/>
    <w:rsid w:val="0033427F"/>
    <w:rsid w:val="00341250"/>
    <w:rsid w:val="0035434D"/>
    <w:rsid w:val="003577DE"/>
    <w:rsid w:val="00357934"/>
    <w:rsid w:val="00361E11"/>
    <w:rsid w:val="0036526F"/>
    <w:rsid w:val="00376B65"/>
    <w:rsid w:val="00395DA1"/>
    <w:rsid w:val="003C2736"/>
    <w:rsid w:val="003E2D82"/>
    <w:rsid w:val="003F01F5"/>
    <w:rsid w:val="003F0847"/>
    <w:rsid w:val="0040090B"/>
    <w:rsid w:val="00401F07"/>
    <w:rsid w:val="004403C0"/>
    <w:rsid w:val="0044181D"/>
    <w:rsid w:val="004509DB"/>
    <w:rsid w:val="004531A2"/>
    <w:rsid w:val="004552A1"/>
    <w:rsid w:val="0046302A"/>
    <w:rsid w:val="00474475"/>
    <w:rsid w:val="00476410"/>
    <w:rsid w:val="004845E7"/>
    <w:rsid w:val="00487D2D"/>
    <w:rsid w:val="00490252"/>
    <w:rsid w:val="004978A7"/>
    <w:rsid w:val="004B147C"/>
    <w:rsid w:val="004B2DBB"/>
    <w:rsid w:val="004D5D62"/>
    <w:rsid w:val="004E0BE9"/>
    <w:rsid w:val="004F70FB"/>
    <w:rsid w:val="005112D0"/>
    <w:rsid w:val="00512322"/>
    <w:rsid w:val="005164F1"/>
    <w:rsid w:val="00521992"/>
    <w:rsid w:val="00521B53"/>
    <w:rsid w:val="00556815"/>
    <w:rsid w:val="00567F6F"/>
    <w:rsid w:val="00577E06"/>
    <w:rsid w:val="005A3BF7"/>
    <w:rsid w:val="005A623D"/>
    <w:rsid w:val="005F0033"/>
    <w:rsid w:val="005F2035"/>
    <w:rsid w:val="005F3951"/>
    <w:rsid w:val="005F7990"/>
    <w:rsid w:val="0062438B"/>
    <w:rsid w:val="00626C71"/>
    <w:rsid w:val="00626F2D"/>
    <w:rsid w:val="00632608"/>
    <w:rsid w:val="0063411A"/>
    <w:rsid w:val="0063739C"/>
    <w:rsid w:val="00653F96"/>
    <w:rsid w:val="00666994"/>
    <w:rsid w:val="00676ACC"/>
    <w:rsid w:val="00683D9E"/>
    <w:rsid w:val="0068574A"/>
    <w:rsid w:val="0068607D"/>
    <w:rsid w:val="00696DEF"/>
    <w:rsid w:val="006B5623"/>
    <w:rsid w:val="006B59F5"/>
    <w:rsid w:val="006C40A7"/>
    <w:rsid w:val="006C5722"/>
    <w:rsid w:val="006C71EC"/>
    <w:rsid w:val="006D7FFE"/>
    <w:rsid w:val="006E791C"/>
    <w:rsid w:val="006F5396"/>
    <w:rsid w:val="00701FF6"/>
    <w:rsid w:val="00705298"/>
    <w:rsid w:val="0072531A"/>
    <w:rsid w:val="007400CF"/>
    <w:rsid w:val="007520D7"/>
    <w:rsid w:val="0075410D"/>
    <w:rsid w:val="00754E25"/>
    <w:rsid w:val="00763F64"/>
    <w:rsid w:val="00770F25"/>
    <w:rsid w:val="00771EAA"/>
    <w:rsid w:val="007804BE"/>
    <w:rsid w:val="00791449"/>
    <w:rsid w:val="00792920"/>
    <w:rsid w:val="007A35A8"/>
    <w:rsid w:val="007B0A85"/>
    <w:rsid w:val="007B1BF7"/>
    <w:rsid w:val="007C6A52"/>
    <w:rsid w:val="007D16FE"/>
    <w:rsid w:val="007E576C"/>
    <w:rsid w:val="007F30DC"/>
    <w:rsid w:val="007F7865"/>
    <w:rsid w:val="008131A2"/>
    <w:rsid w:val="0082043E"/>
    <w:rsid w:val="00825E39"/>
    <w:rsid w:val="008375CB"/>
    <w:rsid w:val="0084106D"/>
    <w:rsid w:val="00851135"/>
    <w:rsid w:val="0085363C"/>
    <w:rsid w:val="00861365"/>
    <w:rsid w:val="00875442"/>
    <w:rsid w:val="00885FB8"/>
    <w:rsid w:val="008A44C3"/>
    <w:rsid w:val="008A5D8E"/>
    <w:rsid w:val="008E203A"/>
    <w:rsid w:val="008E2B4F"/>
    <w:rsid w:val="008E5F5F"/>
    <w:rsid w:val="008F5E54"/>
    <w:rsid w:val="00904ED8"/>
    <w:rsid w:val="009067F6"/>
    <w:rsid w:val="0091229C"/>
    <w:rsid w:val="00912739"/>
    <w:rsid w:val="00914FEC"/>
    <w:rsid w:val="0092357F"/>
    <w:rsid w:val="00926806"/>
    <w:rsid w:val="00930589"/>
    <w:rsid w:val="00932A7E"/>
    <w:rsid w:val="009333AD"/>
    <w:rsid w:val="009358B0"/>
    <w:rsid w:val="009407D3"/>
    <w:rsid w:val="00940E73"/>
    <w:rsid w:val="009455C0"/>
    <w:rsid w:val="0097665A"/>
    <w:rsid w:val="009812DE"/>
    <w:rsid w:val="00983027"/>
    <w:rsid w:val="0098597D"/>
    <w:rsid w:val="009B5592"/>
    <w:rsid w:val="009C48C1"/>
    <w:rsid w:val="009D0B63"/>
    <w:rsid w:val="009D569F"/>
    <w:rsid w:val="009E1AB2"/>
    <w:rsid w:val="009E43CC"/>
    <w:rsid w:val="009F2B8C"/>
    <w:rsid w:val="009F619A"/>
    <w:rsid w:val="009F6DDE"/>
    <w:rsid w:val="00A2266E"/>
    <w:rsid w:val="00A33FAC"/>
    <w:rsid w:val="00A370A8"/>
    <w:rsid w:val="00A63C3F"/>
    <w:rsid w:val="00A71110"/>
    <w:rsid w:val="00A76E93"/>
    <w:rsid w:val="00A869E9"/>
    <w:rsid w:val="00AA657C"/>
    <w:rsid w:val="00AE2CE9"/>
    <w:rsid w:val="00AF5CD1"/>
    <w:rsid w:val="00B01B56"/>
    <w:rsid w:val="00B026B2"/>
    <w:rsid w:val="00B07C7C"/>
    <w:rsid w:val="00B226C0"/>
    <w:rsid w:val="00B360AD"/>
    <w:rsid w:val="00B40018"/>
    <w:rsid w:val="00B44852"/>
    <w:rsid w:val="00B52462"/>
    <w:rsid w:val="00B62AB7"/>
    <w:rsid w:val="00B67DD2"/>
    <w:rsid w:val="00B70141"/>
    <w:rsid w:val="00B71B8F"/>
    <w:rsid w:val="00B74718"/>
    <w:rsid w:val="00B76E54"/>
    <w:rsid w:val="00B85A74"/>
    <w:rsid w:val="00BA04E3"/>
    <w:rsid w:val="00BC3163"/>
    <w:rsid w:val="00BC6F32"/>
    <w:rsid w:val="00BC7FD3"/>
    <w:rsid w:val="00BD4753"/>
    <w:rsid w:val="00BD5CB1"/>
    <w:rsid w:val="00BE0BE7"/>
    <w:rsid w:val="00BE1F49"/>
    <w:rsid w:val="00BE62EE"/>
    <w:rsid w:val="00C003BA"/>
    <w:rsid w:val="00C007A6"/>
    <w:rsid w:val="00C01665"/>
    <w:rsid w:val="00C05DCE"/>
    <w:rsid w:val="00C06DF4"/>
    <w:rsid w:val="00C264B9"/>
    <w:rsid w:val="00C27B05"/>
    <w:rsid w:val="00C42F9F"/>
    <w:rsid w:val="00C46878"/>
    <w:rsid w:val="00C72651"/>
    <w:rsid w:val="00C75B47"/>
    <w:rsid w:val="00C7611B"/>
    <w:rsid w:val="00C83AD6"/>
    <w:rsid w:val="00C86C84"/>
    <w:rsid w:val="00C903E6"/>
    <w:rsid w:val="00C9357F"/>
    <w:rsid w:val="00CB4A51"/>
    <w:rsid w:val="00CB7760"/>
    <w:rsid w:val="00CC3175"/>
    <w:rsid w:val="00CD4532"/>
    <w:rsid w:val="00CD47B0"/>
    <w:rsid w:val="00CE2430"/>
    <w:rsid w:val="00CE6104"/>
    <w:rsid w:val="00CE7918"/>
    <w:rsid w:val="00CF340D"/>
    <w:rsid w:val="00D06DC6"/>
    <w:rsid w:val="00D13614"/>
    <w:rsid w:val="00D14B48"/>
    <w:rsid w:val="00D16163"/>
    <w:rsid w:val="00D2105A"/>
    <w:rsid w:val="00D23409"/>
    <w:rsid w:val="00D3162F"/>
    <w:rsid w:val="00D359FA"/>
    <w:rsid w:val="00D5742A"/>
    <w:rsid w:val="00D646E1"/>
    <w:rsid w:val="00D64891"/>
    <w:rsid w:val="00D77B63"/>
    <w:rsid w:val="00DA43EA"/>
    <w:rsid w:val="00DB3FAD"/>
    <w:rsid w:val="00DB79ED"/>
    <w:rsid w:val="00DC24BD"/>
    <w:rsid w:val="00DE4957"/>
    <w:rsid w:val="00DF13F9"/>
    <w:rsid w:val="00E0754D"/>
    <w:rsid w:val="00E11B74"/>
    <w:rsid w:val="00E131D3"/>
    <w:rsid w:val="00E33B4B"/>
    <w:rsid w:val="00E3467B"/>
    <w:rsid w:val="00E4152C"/>
    <w:rsid w:val="00E61C09"/>
    <w:rsid w:val="00E62493"/>
    <w:rsid w:val="00E72AC9"/>
    <w:rsid w:val="00E82929"/>
    <w:rsid w:val="00E87F84"/>
    <w:rsid w:val="00E932BF"/>
    <w:rsid w:val="00EB2FC2"/>
    <w:rsid w:val="00EB3B58"/>
    <w:rsid w:val="00EC7359"/>
    <w:rsid w:val="00ED4A18"/>
    <w:rsid w:val="00ED74ED"/>
    <w:rsid w:val="00EE3054"/>
    <w:rsid w:val="00EE3EC6"/>
    <w:rsid w:val="00EE4CA2"/>
    <w:rsid w:val="00EF321E"/>
    <w:rsid w:val="00EF5BB9"/>
    <w:rsid w:val="00F00606"/>
    <w:rsid w:val="00F01256"/>
    <w:rsid w:val="00F05904"/>
    <w:rsid w:val="00F079F2"/>
    <w:rsid w:val="00F1158E"/>
    <w:rsid w:val="00F1241F"/>
    <w:rsid w:val="00F2581E"/>
    <w:rsid w:val="00F66D85"/>
    <w:rsid w:val="00F71017"/>
    <w:rsid w:val="00F76B69"/>
    <w:rsid w:val="00FB0B78"/>
    <w:rsid w:val="00FB7A63"/>
    <w:rsid w:val="00FC38FD"/>
    <w:rsid w:val="00FC7475"/>
    <w:rsid w:val="00FD1150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E960"/>
  <w15:chartTrackingRefBased/>
  <w15:docId w15:val="{885D6322-9B03-4E67-8694-C9A75C89D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313217"/>
    <w:pPr>
      <w:spacing w:after="0"/>
    </w:pPr>
    <w:rPr>
      <w:rFonts w:ascii="Calibri" w:hAnsi="Calibri"/>
      <w:sz w:val="20"/>
    </w:rPr>
  </w:style>
  <w:style w:type="paragraph" w:styleId="Heading1">
    <w:name w:val="heading 1"/>
    <w:basedOn w:val="Normal"/>
    <w:link w:val="Heading1Char"/>
    <w:uiPriority w:val="1"/>
    <w:qFormat/>
    <w:rsid w:val="0019331C"/>
    <w:pPr>
      <w:pBdr>
        <w:bottom w:val="single" w:sz="12" w:space="1" w:color="4EA6DC" w:themeColor="accent1"/>
      </w:pBdr>
      <w:tabs>
        <w:tab w:val="left" w:pos="2520"/>
        <w:tab w:val="left" w:pos="3360"/>
      </w:tabs>
      <w:spacing w:after="120"/>
      <w:outlineLvl w:val="0"/>
    </w:pPr>
    <w:rPr>
      <w:b/>
      <w:caps/>
      <w:sz w:val="24"/>
      <w:u w:color="4EA6DC" w:themeColor="accent1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2581BA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8567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8567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9331C"/>
    <w:rPr>
      <w:rFonts w:ascii="Calibri" w:hAnsi="Calibri"/>
      <w:b/>
      <w:caps/>
      <w:sz w:val="24"/>
      <w:u w:color="4EA6DC" w:themeColor="accent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2581BA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C7FD3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eastAsia="Times New Roman" w:cs="Georgia"/>
      <w:b/>
      <w:bCs/>
      <w:sz w:val="52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BC7FD3"/>
    <w:rPr>
      <w:rFonts w:ascii="Calibri" w:eastAsia="Times New Roman" w:hAnsi="Calibri" w:cs="Georgia"/>
      <w:b/>
      <w:bCs/>
      <w:sz w:val="52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8567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8567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D3162F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4EA6DC" w:themeColor="accent1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E33B4B"/>
    <w:pPr>
      <w:spacing w:before="0" w:after="60"/>
      <w:ind w:left="720" w:hanging="720"/>
    </w:pPr>
    <w:rPr>
      <w:b w:val="0"/>
      <w:sz w:val="22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87544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09527F"/>
    <w:pPr>
      <w:widowControl w:val="0"/>
      <w:autoSpaceDE w:val="0"/>
      <w:autoSpaceDN w:val="0"/>
      <w:adjustRightInd w:val="0"/>
      <w:spacing w:line="240" w:lineRule="auto"/>
      <w:ind w:right="680"/>
    </w:pPr>
    <w:rPr>
      <w:rFonts w:eastAsia="Times New Roman" w:cs="Times"/>
      <w:color w:val="000000" w:themeColor="text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6C40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rsid w:val="003543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\AppData\Roaming\Microsoft\Templates\Bold%20monogram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9825339467262807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HTML / CSS</c:v>
                </c:pt>
                <c:pt idx="1">
                  <c:v>Java</c:v>
                </c:pt>
                <c:pt idx="2">
                  <c:v>Linux / UNIX</c:v>
                </c:pt>
                <c:pt idx="3">
                  <c:v>AI</c:v>
                </c:pt>
                <c:pt idx="4">
                  <c:v>C++</c:v>
                </c:pt>
                <c:pt idx="5">
                  <c:v>SQL</c:v>
                </c:pt>
                <c:pt idx="6">
                  <c:v>Unity Engine</c:v>
                </c:pt>
                <c:pt idx="7">
                  <c:v>C#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0.75</c:v>
                </c:pt>
                <c:pt idx="1">
                  <c:v>0.8</c:v>
                </c:pt>
                <c:pt idx="2">
                  <c:v>0.8</c:v>
                </c:pt>
                <c:pt idx="3">
                  <c:v>0.85</c:v>
                </c:pt>
                <c:pt idx="4">
                  <c:v>0.9</c:v>
                </c:pt>
                <c:pt idx="5">
                  <c:v>0.92500000000000004</c:v>
                </c:pt>
                <c:pt idx="6">
                  <c:v>0.95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9C-4567-98BE-71EBDAB4C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Calibri" panose="020F0502020204030204" pitchFamily="34" charset="0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majorGridlines>
          <c:spPr>
            <a:ln w="9525" cap="flat" cmpd="sng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9825339467262807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Project Planning</c:v>
                </c:pt>
                <c:pt idx="1">
                  <c:v>Organization</c:v>
                </c:pt>
                <c:pt idx="2">
                  <c:v>Spreadsheets</c:v>
                </c:pt>
                <c:pt idx="3">
                  <c:v>Amenability</c:v>
                </c:pt>
                <c:pt idx="4">
                  <c:v>Teamwork</c:v>
                </c:pt>
                <c:pt idx="5">
                  <c:v>Leadership</c:v>
                </c:pt>
                <c:pt idx="6">
                  <c:v>Problem Solving</c:v>
                </c:pt>
                <c:pt idx="7">
                  <c:v>Communication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0.7</c:v>
                </c:pt>
                <c:pt idx="1">
                  <c:v>0.7</c:v>
                </c:pt>
                <c:pt idx="2">
                  <c:v>0.75</c:v>
                </c:pt>
                <c:pt idx="3">
                  <c:v>0.8</c:v>
                </c:pt>
                <c:pt idx="4">
                  <c:v>0.85</c:v>
                </c:pt>
                <c:pt idx="5">
                  <c:v>0.9</c:v>
                </c:pt>
                <c:pt idx="6">
                  <c:v>0.95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7A-4EEC-A1F7-C43B1A3D99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Calibri" panose="020F0502020204030204" pitchFamily="34" charset="0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majorGridlines>
          <c:spPr>
            <a:ln w="9525" cap="flat" cmpd="sng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4EA6DC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4775E7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05535-3D3B-4F9C-9A39-505BB90142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40E3AC-7712-4EA4-B4D0-4B5E861BC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1557</TotalTime>
  <Pages>1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254</cp:revision>
  <dcterms:created xsi:type="dcterms:W3CDTF">2019-02-04T16:01:00Z</dcterms:created>
  <dcterms:modified xsi:type="dcterms:W3CDTF">2019-02-20T16:06:00Z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